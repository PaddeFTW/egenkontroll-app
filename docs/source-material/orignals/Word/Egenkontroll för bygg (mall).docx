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8668466"/>
        <w:docPartObj>
          <w:docPartGallery w:val="Cover Pages"/>
          <w:docPartUnique/>
        </w:docPartObj>
      </w:sdtPr>
      <w:sdtContent>
        <w:p w14:paraId="3027C9C6" w14:textId="77777777" w:rsidR="009D54D6" w:rsidRDefault="009D54D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54CFDFC" wp14:editId="55B8A9E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AFD85A9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FXguS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0f6fc6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5AD857" wp14:editId="402A37C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da-DK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E17EAE6" w14:textId="77777777" w:rsidR="009D54D6" w:rsidRPr="00274FC7" w:rsidRDefault="00274FC7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da-DK"/>
                                      </w:rPr>
                                    </w:pPr>
                                    <w:r w:rsidRPr="00274FC7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da-DK"/>
                                      </w:rPr>
                                      <w:t>Patrik Kürtök</w:t>
                                    </w:r>
                                  </w:p>
                                </w:sdtContent>
                              </w:sdt>
                              <w:p w14:paraId="069B4982" w14:textId="77777777" w:rsidR="009D54D6" w:rsidRPr="00274FC7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da-DK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da-DK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A071ED" w:rsidRPr="00274FC7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da-DK"/>
                                      </w:rPr>
                                      <w:t>dokument</w:t>
                                    </w:r>
                                    <w:r w:rsidR="009D54D6" w:rsidRPr="00274FC7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da-DK"/>
                                      </w:rPr>
                                      <w:t>@kvalitetsdokument.se</w:t>
                                    </w:r>
                                  </w:sdtContent>
                                </w:sdt>
                              </w:p>
                              <w:p w14:paraId="0E5FAC70" w14:textId="77777777" w:rsidR="009D54D6" w:rsidRDefault="009D54D6" w:rsidP="009D54D6">
                                <w:pPr>
                                  <w:spacing w:after="0" w:line="240" w:lineRule="auto"/>
                                  <w:jc w:val="right"/>
                                  <w:rPr>
                                    <w:rFonts w:cs="Calibri"/>
                                    <w:color w:val="0000FF"/>
                                    <w:u w:val="single"/>
                                    <w:lang w:eastAsia="sv-SE"/>
                                  </w:rPr>
                                </w:pPr>
                                <w:r>
                                  <w:rPr>
                                    <w:rFonts w:cs="Calibri"/>
                                    <w:color w:val="595959" w:themeColor="text1" w:themeTint="A6"/>
                                    <w:lang w:eastAsia="sv-SE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r>
                                  <w:rPr>
                                    <w:rFonts w:cs="Calibri"/>
                                    <w:lang w:eastAsia="sv-SE"/>
                                  </w:rPr>
                                  <w:t xml:space="preserve"> </w:t>
                                </w:r>
                                <w:bookmarkStart w:id="0" w:name="_Hlk497458975"/>
                                <w:r>
                                  <w:fldChar w:fldCharType="begin"/>
                                </w:r>
                                <w:r w:rsidR="00A071ED">
                                  <w:instrText>HYPERLINK "https://kvalitetsgruppen.com/"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Hyperlnk"/>
                                    <w:rFonts w:cs="Calibri"/>
                                    <w:color w:val="0000FF"/>
                                    <w:lang w:eastAsia="sv-SE"/>
                                  </w:rPr>
                                  <w:t>Kvalitetsgrupppen.com</w:t>
                                </w:r>
                                <w:r>
                                  <w:fldChar w:fldCharType="end"/>
                                </w:r>
                                <w:bookmarkEnd w:id="0"/>
                              </w:p>
                              <w:p w14:paraId="0766FE9C" w14:textId="77777777" w:rsidR="009D54D6" w:rsidRDefault="009D54D6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85AD857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da-DK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E17EAE6" w14:textId="77777777" w:rsidR="009D54D6" w:rsidRPr="00274FC7" w:rsidRDefault="00274FC7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da-DK"/>
                                </w:rPr>
                              </w:pPr>
                              <w:r w:rsidRPr="00274FC7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da-DK"/>
                                </w:rPr>
                                <w:t>Patrik Kürtök</w:t>
                              </w:r>
                            </w:p>
                          </w:sdtContent>
                        </w:sdt>
                        <w:p w14:paraId="069B4982" w14:textId="77777777" w:rsidR="009D54D6" w:rsidRPr="00274FC7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da-DK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da-DK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A071ED" w:rsidRPr="00274FC7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da-DK"/>
                                </w:rPr>
                                <w:t>dokument</w:t>
                              </w:r>
                              <w:r w:rsidR="009D54D6" w:rsidRPr="00274FC7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da-DK"/>
                                </w:rPr>
                                <w:t>@kvalitetsdokument.se</w:t>
                              </w:r>
                            </w:sdtContent>
                          </w:sdt>
                        </w:p>
                        <w:p w14:paraId="0E5FAC70" w14:textId="77777777" w:rsidR="009D54D6" w:rsidRDefault="009D54D6" w:rsidP="009D54D6">
                          <w:pPr>
                            <w:spacing w:after="0" w:line="240" w:lineRule="auto"/>
                            <w:jc w:val="right"/>
                            <w:rPr>
                              <w:rFonts w:cs="Calibri"/>
                              <w:color w:val="0000FF"/>
                              <w:u w:val="single"/>
                              <w:lang w:eastAsia="sv-SE"/>
                            </w:rPr>
                          </w:pPr>
                          <w:r>
                            <w:rPr>
                              <w:rFonts w:cs="Calibri"/>
                              <w:color w:val="595959" w:themeColor="text1" w:themeTint="A6"/>
                              <w:lang w:eastAsia="sv-SE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r>
                            <w:rPr>
                              <w:rFonts w:cs="Calibri"/>
                              <w:lang w:eastAsia="sv-SE"/>
                            </w:rPr>
                            <w:t xml:space="preserve"> </w:t>
                          </w:r>
                          <w:bookmarkStart w:id="1" w:name="_Hlk497458975"/>
                          <w:r>
                            <w:fldChar w:fldCharType="begin"/>
                          </w:r>
                          <w:r w:rsidR="00A071ED">
                            <w:instrText>HYPERLINK "https://kvalitetsgruppen.com/"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Hyperlnk"/>
                              <w:rFonts w:cs="Calibri"/>
                              <w:color w:val="0000FF"/>
                              <w:lang w:eastAsia="sv-SE"/>
                            </w:rPr>
                            <w:t>Kvalitetsgrupppen.com</w:t>
                          </w:r>
                          <w:r>
                            <w:fldChar w:fldCharType="end"/>
                          </w:r>
                          <w:bookmarkEnd w:id="1"/>
                        </w:p>
                        <w:p w14:paraId="0766FE9C" w14:textId="77777777" w:rsidR="009D54D6" w:rsidRDefault="009D54D6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AAB3A5" wp14:editId="65BA9F6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E1FA73" w14:textId="77777777" w:rsidR="009D54D6" w:rsidRDefault="00000000">
                                <w:pPr>
                                  <w:jc w:val="right"/>
                                  <w:rPr>
                                    <w:color w:val="0F6FC6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F6FC6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D54D6">
                                      <w:rPr>
                                        <w:caps/>
                                        <w:color w:val="0F6FC6" w:themeColor="accent1"/>
                                        <w:sz w:val="64"/>
                                        <w:szCs w:val="64"/>
                                      </w:rPr>
                                      <w:t>Egenkontroll för bygg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B51D5DD" w14:textId="77777777" w:rsidR="009D54D6" w:rsidRDefault="009D54D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EAAB3A5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FE1FA73" w14:textId="77777777" w:rsidR="009D54D6" w:rsidRDefault="00000000">
                          <w:pPr>
                            <w:jc w:val="right"/>
                            <w:rPr>
                              <w:color w:val="0F6FC6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F6FC6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D54D6">
                                <w:rPr>
                                  <w:caps/>
                                  <w:color w:val="0F6FC6" w:themeColor="accent1"/>
                                  <w:sz w:val="64"/>
                                  <w:szCs w:val="64"/>
                                </w:rPr>
                                <w:t>Egenkontroll för bygg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B51D5DD" w14:textId="77777777" w:rsidR="009D54D6" w:rsidRDefault="009D54D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174726C" w14:textId="77777777" w:rsidR="009D54D6" w:rsidRDefault="009D54D6">
          <w:r>
            <w:br w:type="page"/>
          </w:r>
        </w:p>
      </w:sdtContent>
    </w:sdt>
    <w:bookmarkStart w:id="2" w:name="_Toc499820029" w:displacedByCustomXml="next"/>
    <w:sdt>
      <w:sdtPr>
        <w:rPr>
          <w:rFonts w:ascii="Calibri" w:eastAsiaTheme="minorHAnsi" w:hAnsi="Calibri" w:cstheme="minorBidi"/>
          <w:color w:val="auto"/>
          <w:sz w:val="24"/>
          <w:szCs w:val="22"/>
        </w:rPr>
        <w:id w:val="-19895473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0"/>
          <w:szCs w:val="20"/>
        </w:rPr>
      </w:sdtEndPr>
      <w:sdtContent>
        <w:p w14:paraId="6B564344" w14:textId="77777777" w:rsidR="009D54D6" w:rsidRDefault="009D54D6">
          <w:pPr>
            <w:pStyle w:val="Innehllsfrteckningsrubrik"/>
          </w:pPr>
          <w:r>
            <w:t>Innehållsförteckning</w:t>
          </w:r>
        </w:p>
        <w:p w14:paraId="675F8415" w14:textId="77777777" w:rsidR="001E7CEA" w:rsidRDefault="009D54D6">
          <w:pPr>
            <w:pStyle w:val="Innehll1"/>
            <w:tabs>
              <w:tab w:val="right" w:leader="dot" w:pos="9062"/>
            </w:tabs>
            <w:rPr>
              <w:noProof/>
              <w:sz w:val="22"/>
              <w:lang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0770256" w:history="1">
            <w:r w:rsidR="001E7CEA" w:rsidRPr="001C474D">
              <w:rPr>
                <w:rStyle w:val="Hyperlnk"/>
                <w:noProof/>
              </w:rPr>
              <w:t>Fri support</w:t>
            </w:r>
            <w:r w:rsidR="001E7CEA">
              <w:rPr>
                <w:noProof/>
                <w:webHidden/>
              </w:rPr>
              <w:tab/>
            </w:r>
            <w:r w:rsidR="001E7CEA">
              <w:rPr>
                <w:noProof/>
                <w:webHidden/>
              </w:rPr>
              <w:fldChar w:fldCharType="begin"/>
            </w:r>
            <w:r w:rsidR="001E7CEA">
              <w:rPr>
                <w:noProof/>
                <w:webHidden/>
              </w:rPr>
              <w:instrText xml:space="preserve"> PAGEREF _Toc500770256 \h </w:instrText>
            </w:r>
            <w:r w:rsidR="001E7CEA">
              <w:rPr>
                <w:noProof/>
                <w:webHidden/>
              </w:rPr>
            </w:r>
            <w:r w:rsidR="001E7CEA">
              <w:rPr>
                <w:noProof/>
                <w:webHidden/>
              </w:rPr>
              <w:fldChar w:fldCharType="separate"/>
            </w:r>
            <w:r w:rsidR="001E7CEA">
              <w:rPr>
                <w:noProof/>
                <w:webHidden/>
              </w:rPr>
              <w:t>1</w:t>
            </w:r>
            <w:r w:rsidR="001E7CEA">
              <w:rPr>
                <w:noProof/>
                <w:webHidden/>
              </w:rPr>
              <w:fldChar w:fldCharType="end"/>
            </w:r>
          </w:hyperlink>
        </w:p>
        <w:p w14:paraId="565B1316" w14:textId="77777777" w:rsidR="001E7CEA" w:rsidRDefault="001E7CEA">
          <w:pPr>
            <w:pStyle w:val="Innehll1"/>
            <w:tabs>
              <w:tab w:val="right" w:leader="dot" w:pos="9062"/>
            </w:tabs>
            <w:rPr>
              <w:noProof/>
              <w:sz w:val="22"/>
              <w:lang w:eastAsia="sv-SE"/>
            </w:rPr>
          </w:pPr>
          <w:hyperlink w:anchor="_Toc500770257" w:history="1">
            <w:r w:rsidRPr="001C474D">
              <w:rPr>
                <w:rStyle w:val="Hyperlnk"/>
                <w:noProof/>
              </w:rPr>
              <w:t>Instruktion för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81DB0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58" w:history="1">
            <w:r w:rsidRPr="001C474D">
              <w:rPr>
                <w:rStyle w:val="Hyperlnk"/>
                <w:noProof/>
              </w:rPr>
              <w:t>Anpassa en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DBF5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59" w:history="1">
            <w:r w:rsidRPr="001C474D">
              <w:rPr>
                <w:rStyle w:val="Hyperlnk"/>
                <w:noProof/>
              </w:rPr>
              <w:t>Fylla i en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DF296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60" w:history="1">
            <w:r w:rsidRPr="001C474D">
              <w:rPr>
                <w:rStyle w:val="Hyperlnk"/>
                <w:noProof/>
              </w:rPr>
              <w:t>Lämna egenkontrollen till platschef/ansvarig.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4142" w14:textId="77777777" w:rsidR="001E7CEA" w:rsidRDefault="001E7CEA">
          <w:pPr>
            <w:pStyle w:val="Innehll1"/>
            <w:tabs>
              <w:tab w:val="right" w:leader="dot" w:pos="9062"/>
            </w:tabs>
            <w:rPr>
              <w:noProof/>
              <w:sz w:val="22"/>
              <w:lang w:eastAsia="sv-SE"/>
            </w:rPr>
          </w:pPr>
          <w:hyperlink w:anchor="_Toc500770261" w:history="1">
            <w:r w:rsidRPr="001C474D">
              <w:rPr>
                <w:rStyle w:val="Hyperlnk"/>
                <w:noProof/>
              </w:rPr>
              <w:t>Information om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42F82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62" w:history="1">
            <w:r w:rsidRPr="001C474D">
              <w:rPr>
                <w:rStyle w:val="Hyperlnk"/>
                <w:noProof/>
              </w:rPr>
              <w:t>Ansvar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605A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63" w:history="1">
            <w:r w:rsidRPr="001C474D">
              <w:rPr>
                <w:rStyle w:val="Hyperlnk"/>
                <w:noProof/>
              </w:rPr>
              <w:t>Vem utför en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0132B" w14:textId="77777777" w:rsidR="001E7CEA" w:rsidRDefault="001E7CEA">
          <w:pPr>
            <w:pStyle w:val="Innehll2"/>
            <w:tabs>
              <w:tab w:val="right" w:leader="dot" w:pos="9062"/>
            </w:tabs>
            <w:rPr>
              <w:noProof/>
            </w:rPr>
          </w:pPr>
          <w:hyperlink w:anchor="_Toc500770264" w:history="1">
            <w:r w:rsidRPr="001C474D">
              <w:rPr>
                <w:rStyle w:val="Hyperlnk"/>
                <w:noProof/>
              </w:rPr>
              <w:t>Kortfattat kan följande personer genomföra egenkontroller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C347C" w14:textId="77777777" w:rsidR="001E7CEA" w:rsidRDefault="001E7CEA">
          <w:pPr>
            <w:pStyle w:val="Innehll1"/>
            <w:tabs>
              <w:tab w:val="right" w:leader="dot" w:pos="9062"/>
            </w:tabs>
            <w:rPr>
              <w:noProof/>
              <w:sz w:val="22"/>
              <w:lang w:eastAsia="sv-SE"/>
            </w:rPr>
          </w:pPr>
          <w:hyperlink w:anchor="_Toc500770265" w:history="1">
            <w:r w:rsidRPr="001C474D">
              <w:rPr>
                <w:rStyle w:val="Hyperlnk"/>
                <w:noProof/>
              </w:rPr>
              <w:t>Blankett – Egenkontroll (mall)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_Toc500770265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6470C" w14:textId="77777777" w:rsidR="001E7CEA" w:rsidRDefault="001E7CEA">
          <w:pPr>
            <w:pStyle w:val="Innehll1"/>
            <w:tabs>
              <w:tab w:val="right" w:leader="dot" w:pos="9062"/>
            </w:tabs>
            <w:rPr>
              <w:noProof/>
              <w:sz w:val="22"/>
              <w:lang w:eastAsia="sv-SE"/>
            </w:rPr>
          </w:pPr>
        </w:p>
        <w:p w14:paraId="5E007492" w14:textId="77777777" w:rsidR="009D54D6" w:rsidRDefault="009D54D6">
          <w:r>
            <w:rPr>
              <w:b/>
              <w:bCs/>
            </w:rPr>
            <w:fldChar w:fldCharType="end"/>
          </w:r>
        </w:p>
      </w:sdtContent>
    </w:sdt>
    <w:p w14:paraId="5284DD61" w14:textId="77777777" w:rsidR="009D54D6" w:rsidRDefault="009D54D6" w:rsidP="009D54D6">
      <w:pPr>
        <w:pStyle w:val="Rubrik1"/>
      </w:pPr>
    </w:p>
    <w:p w14:paraId="4E2DB1FF" w14:textId="77777777" w:rsidR="00A071ED" w:rsidRDefault="00A071ED">
      <w:pPr>
        <w:rPr>
          <w:rFonts w:asciiTheme="majorHAnsi" w:eastAsiaTheme="majorEastAsia" w:hAnsiTheme="majorHAnsi" w:cstheme="majorBidi"/>
          <w:color w:val="0B5294" w:themeColor="accent1" w:themeShade="BF"/>
          <w:sz w:val="32"/>
          <w:szCs w:val="32"/>
        </w:rPr>
      </w:pPr>
      <w:bookmarkStart w:id="3" w:name="_Toc500770256"/>
      <w:r>
        <w:br w:type="page"/>
      </w:r>
    </w:p>
    <w:p w14:paraId="4A1262B8" w14:textId="77777777" w:rsidR="009D54D6" w:rsidRPr="00221DB2" w:rsidRDefault="009D54D6" w:rsidP="009D54D6">
      <w:pPr>
        <w:pStyle w:val="Rubrik1"/>
      </w:pPr>
      <w:r w:rsidRPr="008522FD">
        <w:lastRenderedPageBreak/>
        <w:t>Fri support</w:t>
      </w:r>
      <w:bookmarkEnd w:id="2"/>
      <w:bookmarkEnd w:id="3"/>
    </w:p>
    <w:p w14:paraId="3E6219F1" w14:textId="77777777" w:rsidR="009D54D6" w:rsidRPr="008522FD" w:rsidRDefault="009D54D6" w:rsidP="009D54D6">
      <w:r w:rsidRPr="008522FD">
        <w:t xml:space="preserve">Ni har rätt till fri support för hur denna produkt ska användas i er verksamhet. Vänd er till </w:t>
      </w:r>
      <w:hyperlink r:id="rId11" w:history="1">
        <w:r w:rsidR="00A071ED" w:rsidRPr="00624E32">
          <w:rPr>
            <w:rStyle w:val="Hyperlnk"/>
          </w:rPr>
          <w:t>dokument@kvalitetsgruppen.com</w:t>
        </w:r>
      </w:hyperlink>
      <w:r w:rsidRPr="008522FD">
        <w:t xml:space="preserve"> eller ring oss måndag-fredag, 08.00-17.00 på 0451-837 15 om ni har frågor.</w:t>
      </w:r>
    </w:p>
    <w:p w14:paraId="5489F802" w14:textId="77777777" w:rsidR="00972469" w:rsidRDefault="00972469" w:rsidP="009D54D6">
      <w:pPr>
        <w:pStyle w:val="Rubrik1"/>
      </w:pPr>
      <w:bookmarkStart w:id="4" w:name="_Toc457141312"/>
      <w:bookmarkStart w:id="5" w:name="_Toc500770257"/>
    </w:p>
    <w:p w14:paraId="4BFC4D2D" w14:textId="77777777" w:rsidR="009D54D6" w:rsidRPr="00A72B49" w:rsidRDefault="009D54D6" w:rsidP="009D54D6">
      <w:pPr>
        <w:pStyle w:val="Rubrik1"/>
      </w:pPr>
      <w:r w:rsidRPr="00A72B49">
        <w:t>Instruktion</w:t>
      </w:r>
      <w:bookmarkEnd w:id="4"/>
      <w:r>
        <w:t xml:space="preserve"> för egenkontroll</w:t>
      </w:r>
      <w:bookmarkEnd w:id="5"/>
    </w:p>
    <w:p w14:paraId="29299921" w14:textId="77777777" w:rsidR="009D54D6" w:rsidRPr="00C57143" w:rsidRDefault="009D54D6" w:rsidP="009D54D6">
      <w:pPr>
        <w:pStyle w:val="Rubrik2"/>
      </w:pPr>
      <w:bookmarkStart w:id="6" w:name="_Toc456692947"/>
      <w:bookmarkStart w:id="7" w:name="_Toc457141313"/>
      <w:bookmarkStart w:id="8" w:name="_Toc500770258"/>
      <w:r w:rsidRPr="00C57143">
        <w:t>Anpassa en egenkontroll</w:t>
      </w:r>
      <w:bookmarkEnd w:id="6"/>
      <w:bookmarkEnd w:id="7"/>
      <w:bookmarkEnd w:id="8"/>
    </w:p>
    <w:p w14:paraId="3BE46267" w14:textId="77777777" w:rsidR="009D54D6" w:rsidRPr="00C57143" w:rsidRDefault="009D54D6" w:rsidP="009D54D6">
      <w:pPr>
        <w:autoSpaceDE w:val="0"/>
        <w:autoSpaceDN w:val="0"/>
        <w:adjustRightInd w:val="0"/>
        <w:spacing w:after="0" w:line="240" w:lineRule="auto"/>
      </w:pPr>
    </w:p>
    <w:p w14:paraId="439FD3F9" w14:textId="77777777" w:rsidR="009D54D6" w:rsidRPr="00C57143" w:rsidRDefault="009D54D6" w:rsidP="009D54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C57143">
        <w:t xml:space="preserve">Döp egenkontrollen </w:t>
      </w:r>
      <w:r w:rsidRPr="009D54D6">
        <w:rPr>
          <w:i/>
        </w:rPr>
        <w:t>(tips, ange yrkesområde och byggprojektets namn)</w:t>
      </w:r>
      <w:r w:rsidR="001E7CEA">
        <w:rPr>
          <w:i/>
        </w:rPr>
        <w:t>.</w:t>
      </w:r>
    </w:p>
    <w:p w14:paraId="6593C707" w14:textId="77777777" w:rsidR="009D54D6" w:rsidRPr="00C57143" w:rsidRDefault="009D54D6" w:rsidP="009D54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C57143">
        <w:t>Fyll i fältet för beställare</w:t>
      </w:r>
      <w:r w:rsidR="001E7CEA">
        <w:t xml:space="preserve"> </w:t>
      </w:r>
      <w:r w:rsidR="001E7CEA" w:rsidRPr="001E7CEA">
        <w:rPr>
          <w:i/>
        </w:rPr>
        <w:t>(</w:t>
      </w:r>
      <w:r w:rsidRPr="001E7CEA">
        <w:rPr>
          <w:i/>
        </w:rPr>
        <w:t>Istället för beställare kan man ange Byggherre</w:t>
      </w:r>
      <w:r w:rsidR="001E7CEA" w:rsidRPr="001E7CEA">
        <w:rPr>
          <w:i/>
        </w:rPr>
        <w:t>).</w:t>
      </w:r>
    </w:p>
    <w:p w14:paraId="714753FF" w14:textId="77777777" w:rsidR="009D54D6" w:rsidRPr="001E7CEA" w:rsidRDefault="009D54D6" w:rsidP="001E7CE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1E7CEA">
        <w:rPr>
          <w:b/>
        </w:rPr>
        <w:t>Entreprenör</w:t>
      </w:r>
      <w:r w:rsidR="001E7CEA" w:rsidRPr="001E7CEA">
        <w:rPr>
          <w:b/>
        </w:rPr>
        <w:t xml:space="preserve"> -</w:t>
      </w:r>
      <w:r w:rsidR="001E7CEA">
        <w:t xml:space="preserve"> </w:t>
      </w:r>
      <w:r w:rsidRPr="00C57143">
        <w:t xml:space="preserve">Ange namnet på er firma. </w:t>
      </w:r>
      <w:r w:rsidR="001E7CEA" w:rsidRPr="001E7CEA">
        <w:rPr>
          <w:i/>
        </w:rPr>
        <w:t>(</w:t>
      </w:r>
      <w:r w:rsidRPr="001E7CEA">
        <w:rPr>
          <w:i/>
        </w:rPr>
        <w:t>Agerar ni som Byggherre kan ni låta fältet vara tomt</w:t>
      </w:r>
      <w:r w:rsidR="001E7CEA" w:rsidRPr="001E7CEA">
        <w:rPr>
          <w:i/>
        </w:rPr>
        <w:t>)</w:t>
      </w:r>
      <w:r w:rsidR="001E7CEA">
        <w:rPr>
          <w:i/>
        </w:rPr>
        <w:t>.</w:t>
      </w:r>
    </w:p>
    <w:p w14:paraId="586E5286" w14:textId="77777777" w:rsidR="009D54D6" w:rsidRPr="00C57143" w:rsidRDefault="009D54D6" w:rsidP="009D54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C57143">
        <w:t xml:space="preserve">I fältet </w:t>
      </w:r>
      <w:r w:rsidRPr="001E7CEA">
        <w:rPr>
          <w:i/>
        </w:rPr>
        <w:t>”Referens</w:t>
      </w:r>
      <w:r w:rsidR="00153371">
        <w:rPr>
          <w:i/>
        </w:rPr>
        <w:t xml:space="preserve"> till</w:t>
      </w:r>
      <w:r w:rsidRPr="001E7CEA">
        <w:rPr>
          <w:i/>
        </w:rPr>
        <w:t>”</w:t>
      </w:r>
      <w:r w:rsidRPr="00C57143">
        <w:t xml:space="preserve"> anger ni vilka dokument som ni kontrollerar emot. </w:t>
      </w:r>
    </w:p>
    <w:p w14:paraId="1B60C64F" w14:textId="77777777" w:rsidR="009D54D6" w:rsidRPr="00C57143" w:rsidRDefault="009D54D6" w:rsidP="009D54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C57143">
        <w:t>Ange alla kontrollmoment som ska utföras i egenkontrollen.</w:t>
      </w:r>
    </w:p>
    <w:p w14:paraId="6AA48031" w14:textId="77777777" w:rsidR="009D54D6" w:rsidRPr="00C57143" w:rsidRDefault="009D54D6" w:rsidP="009D54D6">
      <w:pPr>
        <w:autoSpaceDE w:val="0"/>
        <w:autoSpaceDN w:val="0"/>
        <w:adjustRightInd w:val="0"/>
        <w:spacing w:after="0" w:line="240" w:lineRule="auto"/>
      </w:pPr>
    </w:p>
    <w:p w14:paraId="43D6BA2F" w14:textId="77777777" w:rsidR="009D54D6" w:rsidRPr="00C57143" w:rsidRDefault="009D54D6" w:rsidP="009D54D6">
      <w:pPr>
        <w:pStyle w:val="Rubrik2"/>
      </w:pPr>
      <w:bookmarkStart w:id="9" w:name="_Toc456692948"/>
      <w:bookmarkStart w:id="10" w:name="_Toc456691799"/>
      <w:bookmarkStart w:id="11" w:name="_Toc457141314"/>
      <w:bookmarkStart w:id="12" w:name="_Toc500770259"/>
      <w:r w:rsidRPr="00C57143">
        <w:t>Fylla i en egenkontroll</w:t>
      </w:r>
      <w:bookmarkEnd w:id="9"/>
      <w:bookmarkEnd w:id="10"/>
      <w:bookmarkEnd w:id="11"/>
      <w:bookmarkEnd w:id="12"/>
    </w:p>
    <w:p w14:paraId="1FB16382" w14:textId="77777777" w:rsidR="009D54D6" w:rsidRPr="00C57143" w:rsidRDefault="009D54D6" w:rsidP="009D54D6">
      <w:pPr>
        <w:spacing w:after="0" w:line="240" w:lineRule="auto"/>
      </w:pPr>
    </w:p>
    <w:p w14:paraId="7343422C" w14:textId="77777777" w:rsidR="009D54D6" w:rsidRPr="00C57143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>Kontrollera momentet</w:t>
      </w:r>
      <w:r>
        <w:t>.</w:t>
      </w:r>
    </w:p>
    <w:p w14:paraId="764E8AEA" w14:textId="77777777" w:rsidR="001E7CEA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 xml:space="preserve">Markera </w:t>
      </w:r>
      <w:r w:rsidR="001E7CEA">
        <w:t>någon av rutorna 1, 2 eller 3</w:t>
      </w:r>
    </w:p>
    <w:p w14:paraId="3E3439CE" w14:textId="77777777" w:rsidR="001E7CEA" w:rsidRDefault="001E7CEA" w:rsidP="001E7CEA">
      <w:pPr>
        <w:spacing w:after="0" w:line="240" w:lineRule="auto"/>
        <w:ind w:left="720"/>
      </w:pPr>
    </w:p>
    <w:p w14:paraId="749A64FB" w14:textId="77777777" w:rsidR="001E7CEA" w:rsidRDefault="009D54D6" w:rsidP="001E7CEA">
      <w:pPr>
        <w:pStyle w:val="Liststycke"/>
        <w:numPr>
          <w:ilvl w:val="0"/>
          <w:numId w:val="5"/>
        </w:numPr>
        <w:spacing w:after="0" w:line="240" w:lineRule="auto"/>
      </w:pPr>
      <w:r w:rsidRPr="00C57143">
        <w:t>1</w:t>
      </w:r>
      <w:r>
        <w:t xml:space="preserve"> </w:t>
      </w:r>
      <w:r w:rsidRPr="001E7CEA">
        <w:rPr>
          <w:i/>
        </w:rPr>
        <w:t>(</w:t>
      </w:r>
      <w:r w:rsidR="001E7CEA" w:rsidRPr="001E7CEA">
        <w:rPr>
          <w:i/>
        </w:rPr>
        <w:t>K</w:t>
      </w:r>
      <w:r w:rsidRPr="001E7CEA">
        <w:rPr>
          <w:i/>
        </w:rPr>
        <w:t>ontrollerad och godkänd)</w:t>
      </w:r>
      <w:r>
        <w:t xml:space="preserve"> </w:t>
      </w:r>
    </w:p>
    <w:p w14:paraId="6220E685" w14:textId="77777777" w:rsidR="001E7CEA" w:rsidRDefault="009D54D6" w:rsidP="001E7CEA">
      <w:pPr>
        <w:pStyle w:val="Liststycke"/>
        <w:numPr>
          <w:ilvl w:val="0"/>
          <w:numId w:val="5"/>
        </w:numPr>
        <w:spacing w:after="0" w:line="240" w:lineRule="auto"/>
      </w:pPr>
      <w:r w:rsidRPr="00C57143">
        <w:t xml:space="preserve">2 </w:t>
      </w:r>
      <w:r w:rsidR="001E7CEA" w:rsidRPr="001E7CEA">
        <w:rPr>
          <w:i/>
        </w:rPr>
        <w:t>(Kontrollerad och ej godkänd)</w:t>
      </w:r>
    </w:p>
    <w:p w14:paraId="2338678A" w14:textId="77777777" w:rsidR="009D54D6" w:rsidRPr="001E7CEA" w:rsidRDefault="009D54D6" w:rsidP="001E7CEA">
      <w:pPr>
        <w:pStyle w:val="Liststycke"/>
        <w:numPr>
          <w:ilvl w:val="0"/>
          <w:numId w:val="5"/>
        </w:numPr>
        <w:spacing w:after="0" w:line="240" w:lineRule="auto"/>
      </w:pPr>
      <w:r w:rsidRPr="00C57143">
        <w:t>3</w:t>
      </w:r>
      <w:r w:rsidR="001E7CEA">
        <w:t xml:space="preserve"> </w:t>
      </w:r>
      <w:r w:rsidR="001E7CEA" w:rsidRPr="001E7CEA">
        <w:rPr>
          <w:i/>
        </w:rPr>
        <w:t>(Ej kontrollerad)</w:t>
      </w:r>
    </w:p>
    <w:p w14:paraId="45E8F033" w14:textId="77777777" w:rsidR="001E7CEA" w:rsidRPr="00C57143" w:rsidRDefault="001E7CEA" w:rsidP="001E7CEA">
      <w:pPr>
        <w:pStyle w:val="Liststycke"/>
        <w:spacing w:after="0" w:line="240" w:lineRule="auto"/>
        <w:ind w:left="1500"/>
      </w:pPr>
    </w:p>
    <w:p w14:paraId="1453B0EB" w14:textId="77777777" w:rsidR="009D54D6" w:rsidRPr="00C57143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>Ange datum och signera raden.</w:t>
      </w:r>
    </w:p>
    <w:p w14:paraId="69B6D96C" w14:textId="77777777" w:rsidR="009D54D6" w:rsidRPr="00C57143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>Upprepa för varje kontrollmoment.</w:t>
      </w:r>
    </w:p>
    <w:p w14:paraId="26BFEAF7" w14:textId="77777777" w:rsidR="009D54D6" w:rsidRPr="00C57143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 xml:space="preserve">I fältet för </w:t>
      </w:r>
      <w:r w:rsidR="001E7CEA">
        <w:t>”</w:t>
      </w:r>
      <w:r w:rsidRPr="001E7CEA">
        <w:rPr>
          <w:i/>
        </w:rPr>
        <w:t>Övriga anteckningar</w:t>
      </w:r>
      <w:r w:rsidR="001E7CEA">
        <w:rPr>
          <w:i/>
        </w:rPr>
        <w:t>”</w:t>
      </w:r>
      <w:r w:rsidRPr="00C57143">
        <w:t xml:space="preserve"> kan ni kommentera varför vissa moment inte kontrollerats och vilka fel som upptäckts vid egenkontrollen.</w:t>
      </w:r>
    </w:p>
    <w:p w14:paraId="2BA5BA55" w14:textId="77777777" w:rsidR="009D54D6" w:rsidRDefault="009D54D6" w:rsidP="009D54D6">
      <w:pPr>
        <w:numPr>
          <w:ilvl w:val="0"/>
          <w:numId w:val="2"/>
        </w:numPr>
        <w:spacing w:after="0" w:line="240" w:lineRule="auto"/>
      </w:pPr>
      <w:r w:rsidRPr="00C57143">
        <w:t>När fel upptäckts ska ansvarig tillkallas för beslut om åtgärd.</w:t>
      </w:r>
    </w:p>
    <w:p w14:paraId="0FEA15FD" w14:textId="77777777" w:rsidR="000077FF" w:rsidRPr="00C57143" w:rsidRDefault="000077FF" w:rsidP="009D54D6">
      <w:pPr>
        <w:numPr>
          <w:ilvl w:val="0"/>
          <w:numId w:val="2"/>
        </w:numPr>
        <w:spacing w:after="0" w:line="240" w:lineRule="auto"/>
      </w:pPr>
      <w:r>
        <w:t>Utfört av, här ska ni ange vem som har utfört arbetet.</w:t>
      </w:r>
    </w:p>
    <w:p w14:paraId="225A4CD9" w14:textId="77777777" w:rsidR="009D54D6" w:rsidRPr="00C57143" w:rsidRDefault="009D54D6" w:rsidP="009D54D6">
      <w:pPr>
        <w:spacing w:after="0" w:line="240" w:lineRule="auto"/>
      </w:pPr>
    </w:p>
    <w:p w14:paraId="7D42F4AC" w14:textId="77777777" w:rsidR="009D54D6" w:rsidRPr="00C57143" w:rsidRDefault="009D54D6" w:rsidP="009D54D6">
      <w:pPr>
        <w:pStyle w:val="Rubrik2"/>
      </w:pPr>
      <w:bookmarkStart w:id="13" w:name="_Toc456692949"/>
      <w:bookmarkStart w:id="14" w:name="_Toc456691800"/>
      <w:bookmarkStart w:id="15" w:name="_Toc457141315"/>
      <w:bookmarkStart w:id="16" w:name="_Toc500770260"/>
      <w:r w:rsidRPr="00C57143">
        <w:t>Lämna egenkontrollen till platschef/ansvarig.</w:t>
      </w:r>
      <w:bookmarkEnd w:id="13"/>
      <w:bookmarkEnd w:id="14"/>
      <w:bookmarkEnd w:id="15"/>
      <w:bookmarkEnd w:id="16"/>
    </w:p>
    <w:p w14:paraId="0CB17481" w14:textId="77777777" w:rsidR="009D54D6" w:rsidRPr="00C57143" w:rsidRDefault="009D54D6" w:rsidP="009D54D6">
      <w:pPr>
        <w:spacing w:after="0" w:line="240" w:lineRule="auto"/>
      </w:pPr>
      <w:r w:rsidRPr="00C57143">
        <w:t>Egenkontrollen ska senare överlämnas till Kontrollansvarig som ska kontrollera egenkontrollen och därefter ange datum och signera blanketten.</w:t>
      </w:r>
    </w:p>
    <w:p w14:paraId="0ECF42D2" w14:textId="77777777" w:rsidR="009D54D6" w:rsidRPr="00C57143" w:rsidRDefault="009D54D6" w:rsidP="009D54D6">
      <w:pPr>
        <w:spacing w:after="0" w:line="240" w:lineRule="auto"/>
        <w:ind w:left="720"/>
      </w:pPr>
    </w:p>
    <w:p w14:paraId="4043307B" w14:textId="77777777" w:rsidR="009D54D6" w:rsidRDefault="009D54D6" w:rsidP="009D54D6">
      <w:pPr>
        <w:rPr>
          <w:rFonts w:eastAsiaTheme="majorEastAsia" w:cstheme="majorBidi"/>
          <w:color w:val="0B5294" w:themeColor="accent1" w:themeShade="BF"/>
        </w:rPr>
      </w:pPr>
      <w:bookmarkStart w:id="17" w:name="_Toc456692950"/>
      <w:bookmarkStart w:id="18" w:name="_Toc456691801"/>
      <w:r>
        <w:br w:type="page"/>
      </w:r>
    </w:p>
    <w:p w14:paraId="6CA7AF61" w14:textId="77777777" w:rsidR="009D54D6" w:rsidRPr="00A72B49" w:rsidRDefault="009D54D6" w:rsidP="009D54D6">
      <w:pPr>
        <w:pStyle w:val="Rubrik1"/>
      </w:pPr>
      <w:bookmarkStart w:id="19" w:name="_Toc457141316"/>
      <w:bookmarkStart w:id="20" w:name="_Toc500770261"/>
      <w:r w:rsidRPr="00A72B49">
        <w:lastRenderedPageBreak/>
        <w:t>Information om egenkontroll</w:t>
      </w:r>
      <w:bookmarkEnd w:id="17"/>
      <w:bookmarkEnd w:id="18"/>
      <w:bookmarkEnd w:id="19"/>
      <w:bookmarkEnd w:id="20"/>
    </w:p>
    <w:p w14:paraId="78000E20" w14:textId="77777777" w:rsidR="009D54D6" w:rsidRPr="00C57143" w:rsidRDefault="009D54D6" w:rsidP="009D54D6">
      <w:pPr>
        <w:spacing w:after="0" w:line="240" w:lineRule="auto"/>
      </w:pPr>
      <w:r w:rsidRPr="00C57143">
        <w:t>Egenkontroller används för att säkerställa att arbetet som utförts har skett enligt fastställda regler.</w:t>
      </w:r>
      <w:r w:rsidR="001E7CEA">
        <w:t xml:space="preserve"> </w:t>
      </w:r>
      <w:r w:rsidRPr="00C57143">
        <w:t>En egenkontroll är avsedd att minska behovet av extern kontroll eller kontroll senare i processen. Egenkontrollen ska dokumenteras så att man kan bevisa för en utomstående part att en kontroll har utförts.</w:t>
      </w:r>
    </w:p>
    <w:p w14:paraId="352AE56D" w14:textId="77777777" w:rsidR="009D54D6" w:rsidRPr="00C57143" w:rsidRDefault="009D54D6" w:rsidP="009D54D6">
      <w:pPr>
        <w:spacing w:after="0" w:line="240" w:lineRule="auto"/>
      </w:pPr>
    </w:p>
    <w:p w14:paraId="49B04D8E" w14:textId="77777777" w:rsidR="009D54D6" w:rsidRPr="00C57143" w:rsidRDefault="009D54D6" w:rsidP="009D54D6">
      <w:pPr>
        <w:pStyle w:val="Rubrik2"/>
      </w:pPr>
      <w:bookmarkStart w:id="21" w:name="_Toc456692951"/>
      <w:bookmarkStart w:id="22" w:name="_Toc456691802"/>
      <w:bookmarkStart w:id="23" w:name="_Toc457141317"/>
      <w:bookmarkStart w:id="24" w:name="_Toc500770262"/>
      <w:r w:rsidRPr="00C57143">
        <w:t>Ansvar</w:t>
      </w:r>
      <w:bookmarkEnd w:id="21"/>
      <w:bookmarkEnd w:id="22"/>
      <w:bookmarkEnd w:id="23"/>
      <w:bookmarkEnd w:id="24"/>
    </w:p>
    <w:p w14:paraId="0B9C1AF4" w14:textId="77777777" w:rsidR="009D54D6" w:rsidRPr="00C57143" w:rsidRDefault="009D54D6" w:rsidP="009D54D6">
      <w:pPr>
        <w:spacing w:after="0" w:line="240" w:lineRule="auto"/>
      </w:pPr>
      <w:r w:rsidRPr="00C57143">
        <w:t xml:space="preserve">Enligt plan och bygglagen </w:t>
      </w:r>
      <w:r w:rsidR="001E7CEA" w:rsidRPr="001E7CEA">
        <w:rPr>
          <w:i/>
        </w:rPr>
        <w:t>(PBL)</w:t>
      </w:r>
      <w:r w:rsidR="001E7CEA">
        <w:t xml:space="preserve"> </w:t>
      </w:r>
      <w:r w:rsidRPr="00C57143">
        <w:t>ska byggherren ansvara för att en kontrollplan är framtagen och i kontrollplanen ska det framgå vilka egenkontroller som kommer att genomföras.</w:t>
      </w:r>
    </w:p>
    <w:p w14:paraId="7EC2B85C" w14:textId="77777777" w:rsidR="009D54D6" w:rsidRPr="00C57143" w:rsidRDefault="009D54D6" w:rsidP="009D54D6">
      <w:pPr>
        <w:spacing w:after="0" w:line="240" w:lineRule="auto"/>
      </w:pPr>
      <w:r w:rsidRPr="00C57143">
        <w:t>Byggherren bör vidare ställa krav på egenkontroller på sina underentreprenörer och leverantörer. Men det är alltid byggherren som har det övergripande ansvaret.</w:t>
      </w:r>
    </w:p>
    <w:p w14:paraId="0F27AAB2" w14:textId="77777777" w:rsidR="009D54D6" w:rsidRPr="00C57143" w:rsidRDefault="009D54D6" w:rsidP="009D54D6">
      <w:pPr>
        <w:spacing w:after="0" w:line="240" w:lineRule="auto"/>
      </w:pPr>
    </w:p>
    <w:p w14:paraId="7FCC1925" w14:textId="77777777" w:rsidR="009D54D6" w:rsidRPr="00C57143" w:rsidRDefault="009D54D6" w:rsidP="009D54D6">
      <w:pPr>
        <w:pStyle w:val="Rubrik2"/>
      </w:pPr>
      <w:bookmarkStart w:id="25" w:name="_Toc456692952"/>
      <w:bookmarkStart w:id="26" w:name="_Toc456691803"/>
      <w:bookmarkStart w:id="27" w:name="_Toc457141318"/>
      <w:bookmarkStart w:id="28" w:name="_Toc500770263"/>
      <w:r w:rsidRPr="00C57143">
        <w:t>Vem utför en egenkontroll</w:t>
      </w:r>
      <w:bookmarkEnd w:id="25"/>
      <w:bookmarkEnd w:id="26"/>
      <w:bookmarkEnd w:id="27"/>
      <w:bookmarkEnd w:id="28"/>
    </w:p>
    <w:p w14:paraId="53EDA045" w14:textId="77777777" w:rsidR="009D54D6" w:rsidRPr="00C57143" w:rsidRDefault="009D54D6" w:rsidP="009D54D6">
      <w:pPr>
        <w:spacing w:after="0" w:line="240" w:lineRule="auto"/>
      </w:pPr>
      <w:r w:rsidRPr="00C57143">
        <w:t>Vad som ska kontrolleras avgör vem som kan utföra kontrollen.</w:t>
      </w:r>
    </w:p>
    <w:p w14:paraId="5E2A4C69" w14:textId="77777777" w:rsidR="001E7CEA" w:rsidRDefault="009D54D6" w:rsidP="009D54D6">
      <w:pPr>
        <w:spacing w:after="0" w:line="240" w:lineRule="auto"/>
      </w:pPr>
      <w:r w:rsidRPr="00C57143">
        <w:t>Personen som utfört arbetet brukar oftast bli den som sedan kontrollerar att arbetet blivit utfört på ett korrekt sätt. Men det bästa är om en annan medarbetare kan genomföra egenkontrollen.</w:t>
      </w:r>
    </w:p>
    <w:p w14:paraId="17C22DB7" w14:textId="77777777" w:rsidR="001E7CEA" w:rsidRDefault="001E7CEA" w:rsidP="009D54D6">
      <w:pPr>
        <w:spacing w:after="0" w:line="240" w:lineRule="auto"/>
      </w:pPr>
    </w:p>
    <w:p w14:paraId="0F608998" w14:textId="77777777" w:rsidR="009D54D6" w:rsidRPr="00C57143" w:rsidRDefault="009D54D6" w:rsidP="009D54D6">
      <w:pPr>
        <w:spacing w:after="0" w:line="240" w:lineRule="auto"/>
      </w:pPr>
      <w:r w:rsidRPr="00C57143">
        <w:t>Ofta låter man ens underentreprenörer genomföra en egenkontroll på det arbete de utfört. Detta är ett krav som man bör förmedla till sin underentreprenör.</w:t>
      </w:r>
    </w:p>
    <w:p w14:paraId="058B43F8" w14:textId="77777777" w:rsidR="001E7CEA" w:rsidRDefault="001E7CEA" w:rsidP="009D54D6">
      <w:pPr>
        <w:spacing w:after="0" w:line="240" w:lineRule="auto"/>
      </w:pPr>
    </w:p>
    <w:p w14:paraId="4ABB39F7" w14:textId="77777777" w:rsidR="009D54D6" w:rsidRPr="00C57143" w:rsidRDefault="009D54D6" w:rsidP="009D54D6">
      <w:pPr>
        <w:spacing w:after="0" w:line="240" w:lineRule="auto"/>
      </w:pPr>
      <w:r w:rsidRPr="00C57143">
        <w:t>De moment som kräver kontroll av en kvalificerad expertis skall kontrolleras av certifierat kontrollant eller annan sakkunnig.</w:t>
      </w:r>
    </w:p>
    <w:p w14:paraId="0BAB8D67" w14:textId="77777777" w:rsidR="009D54D6" w:rsidRPr="00C57143" w:rsidRDefault="009D54D6" w:rsidP="009D54D6">
      <w:pPr>
        <w:spacing w:after="0" w:line="240" w:lineRule="auto"/>
      </w:pPr>
    </w:p>
    <w:p w14:paraId="4F5C65A2" w14:textId="77777777" w:rsidR="009D54D6" w:rsidRPr="00C57143" w:rsidRDefault="009D54D6" w:rsidP="009D54D6">
      <w:pPr>
        <w:spacing w:after="0" w:line="240" w:lineRule="auto"/>
        <w:rPr>
          <w:rFonts w:eastAsia="Times New Roman" w:cs="Times New Roman"/>
          <w:b/>
          <w:bCs/>
          <w:kern w:val="28"/>
          <w:lang w:eastAsia="sv-SE"/>
        </w:rPr>
      </w:pPr>
      <w:bookmarkStart w:id="29" w:name="_Toc456692953"/>
      <w:bookmarkStart w:id="30" w:name="_Toc456691804"/>
    </w:p>
    <w:p w14:paraId="26B3E10E" w14:textId="77777777" w:rsidR="009D54D6" w:rsidRPr="00C57143" w:rsidRDefault="009D54D6" w:rsidP="009D54D6">
      <w:pPr>
        <w:pStyle w:val="Rubrik2"/>
        <w:rPr>
          <w:rFonts w:eastAsia="Times New Roman" w:cs="Times New Roman"/>
          <w:b/>
          <w:bCs/>
          <w:kern w:val="28"/>
          <w:lang w:eastAsia="sv-SE"/>
        </w:rPr>
      </w:pPr>
      <w:bookmarkStart w:id="31" w:name="_Toc457141319"/>
      <w:bookmarkStart w:id="32" w:name="_Toc500770264"/>
      <w:r w:rsidRPr="00C57143">
        <w:t>Kortfattat kan följande personer genomföra egenkontroller</w:t>
      </w:r>
      <w:bookmarkEnd w:id="29"/>
      <w:bookmarkEnd w:id="30"/>
      <w:bookmarkEnd w:id="31"/>
      <w:bookmarkEnd w:id="32"/>
    </w:p>
    <w:p w14:paraId="5DCD8A76" w14:textId="77777777" w:rsidR="009D54D6" w:rsidRPr="00C57143" w:rsidRDefault="009D54D6" w:rsidP="009D54D6">
      <w:pPr>
        <w:spacing w:after="0" w:line="240" w:lineRule="auto"/>
      </w:pPr>
    </w:p>
    <w:p w14:paraId="3145A96F" w14:textId="77777777" w:rsidR="009D54D6" w:rsidRPr="00C57143" w:rsidRDefault="009D54D6" w:rsidP="009D54D6">
      <w:pPr>
        <w:numPr>
          <w:ilvl w:val="0"/>
          <w:numId w:val="3"/>
        </w:numPr>
        <w:spacing w:after="0" w:line="240" w:lineRule="auto"/>
      </w:pPr>
      <w:r w:rsidRPr="00C57143">
        <w:t>Den som utfört arbetet eller annan medarbetare</w:t>
      </w:r>
    </w:p>
    <w:p w14:paraId="5881D5A0" w14:textId="77777777" w:rsidR="009D54D6" w:rsidRPr="00C57143" w:rsidRDefault="009D54D6" w:rsidP="009D54D6">
      <w:pPr>
        <w:numPr>
          <w:ilvl w:val="0"/>
          <w:numId w:val="3"/>
        </w:numPr>
        <w:spacing w:after="0" w:line="240" w:lineRule="auto"/>
      </w:pPr>
      <w:r w:rsidRPr="00C57143">
        <w:t>Certifierad kontrollant eller annan sakkunnig</w:t>
      </w:r>
    </w:p>
    <w:p w14:paraId="07ED2DD9" w14:textId="77777777" w:rsidR="009D54D6" w:rsidRPr="00C57143" w:rsidRDefault="009D54D6" w:rsidP="009D54D6">
      <w:pPr>
        <w:spacing w:after="0" w:line="240" w:lineRule="auto"/>
        <w:ind w:left="360"/>
      </w:pPr>
    </w:p>
    <w:p w14:paraId="3104A5B1" w14:textId="77777777" w:rsidR="009D54D6" w:rsidRPr="009D54D6" w:rsidRDefault="009D54D6" w:rsidP="009D54D6">
      <w:pPr>
        <w:spacing w:after="0" w:line="240" w:lineRule="auto"/>
        <w:rPr>
          <w:rFonts w:cs="Arial"/>
          <w:lang w:eastAsia="sv-SE"/>
        </w:rPr>
      </w:pPr>
      <w:r w:rsidRPr="00C57143">
        <w:rPr>
          <w:rFonts w:cs="Arial"/>
          <w:lang w:eastAsia="sv-SE"/>
        </w:rPr>
        <w:br w:type="page"/>
      </w:r>
    </w:p>
    <w:p w14:paraId="1A553232" w14:textId="3B3B8635" w:rsidR="009D54D6" w:rsidRDefault="009D54D6" w:rsidP="009D54D6">
      <w:pPr>
        <w:pStyle w:val="Rubrik1"/>
      </w:pPr>
      <w:bookmarkStart w:id="33" w:name="_Toc500770265"/>
      <w:r>
        <w:lastRenderedPageBreak/>
        <w:t xml:space="preserve">Egenkontroll </w:t>
      </w:r>
      <w:r w:rsidR="003D50B7">
        <w:t xml:space="preserve">- </w:t>
      </w:r>
      <w:bookmarkEnd w:id="33"/>
      <w:r w:rsidR="00274FC7">
        <w:t>Mall</w:t>
      </w:r>
    </w:p>
    <w:p w14:paraId="51737929" w14:textId="77777777" w:rsidR="009D54D6" w:rsidRDefault="009D54D6" w:rsidP="009D54D6"/>
    <w:tbl>
      <w:tblPr>
        <w:tblStyle w:val="Rutntstabell1ljusdekorfrg1"/>
        <w:tblW w:w="9072" w:type="dxa"/>
        <w:tblInd w:w="0" w:type="dxa"/>
        <w:tblBorders>
          <w:top w:val="single" w:sz="4" w:space="0" w:color="073763" w:themeColor="accent1" w:themeShade="80"/>
          <w:left w:val="single" w:sz="4" w:space="0" w:color="073763" w:themeColor="accent1" w:themeShade="80"/>
          <w:bottom w:val="single" w:sz="4" w:space="0" w:color="073763" w:themeColor="accent1" w:themeShade="80"/>
          <w:right w:val="single" w:sz="4" w:space="0" w:color="073763" w:themeColor="accent1" w:themeShade="80"/>
          <w:insideH w:val="single" w:sz="4" w:space="0" w:color="073763" w:themeColor="accent1" w:themeShade="80"/>
          <w:insideV w:val="single" w:sz="4" w:space="0" w:color="073763" w:themeColor="accent1" w:themeShade="80"/>
        </w:tblBorders>
        <w:tblLook w:val="04A0" w:firstRow="1" w:lastRow="0" w:firstColumn="1" w:lastColumn="0" w:noHBand="0" w:noVBand="1"/>
      </w:tblPr>
      <w:tblGrid>
        <w:gridCol w:w="1694"/>
        <w:gridCol w:w="424"/>
        <w:gridCol w:w="3084"/>
        <w:gridCol w:w="541"/>
        <w:gridCol w:w="543"/>
        <w:gridCol w:w="523"/>
        <w:gridCol w:w="24"/>
        <w:gridCol w:w="971"/>
        <w:gridCol w:w="22"/>
        <w:gridCol w:w="1246"/>
      </w:tblGrid>
      <w:tr w:rsidR="003D37F7" w14:paraId="58A595B1" w14:textId="77777777" w:rsidTr="00274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tcBorders>
              <w:bottom w:val="none" w:sz="0" w:space="0" w:color="auto"/>
            </w:tcBorders>
            <w:shd w:val="clear" w:color="auto" w:fill="DBEFF9" w:themeFill="background2"/>
            <w:vAlign w:val="center"/>
          </w:tcPr>
          <w:p w14:paraId="55FC014B" w14:textId="004826A1" w:rsidR="003D37F7" w:rsidRDefault="003D37F7" w:rsidP="00274FC7">
            <w:r>
              <w:t>Beställare</w:t>
            </w:r>
            <w:r w:rsidR="00274FC7">
              <w:t>:</w:t>
            </w:r>
          </w:p>
        </w:tc>
        <w:tc>
          <w:tcPr>
            <w:tcW w:w="4066" w:type="pct"/>
            <w:gridSpan w:val="9"/>
            <w:tcBorders>
              <w:bottom w:val="none" w:sz="0" w:space="0" w:color="auto"/>
            </w:tcBorders>
            <w:vAlign w:val="center"/>
          </w:tcPr>
          <w:p w14:paraId="3FCA8D90" w14:textId="77777777" w:rsidR="003D37F7" w:rsidRDefault="003D37F7" w:rsidP="00274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14AFF81F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shd w:val="clear" w:color="auto" w:fill="DBEFF9" w:themeFill="background2"/>
            <w:vAlign w:val="center"/>
          </w:tcPr>
          <w:p w14:paraId="636C92F9" w14:textId="6AFE8D6E" w:rsidR="003D37F7" w:rsidRDefault="003D37F7" w:rsidP="00274FC7">
            <w:r>
              <w:t>Entreprenör</w:t>
            </w:r>
            <w:r w:rsidR="00274FC7">
              <w:t>:</w:t>
            </w:r>
          </w:p>
        </w:tc>
        <w:tc>
          <w:tcPr>
            <w:tcW w:w="4066" w:type="pct"/>
            <w:gridSpan w:val="9"/>
            <w:vAlign w:val="center"/>
          </w:tcPr>
          <w:p w14:paraId="574F34F8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37F7" w14:paraId="51302711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shd w:val="clear" w:color="auto" w:fill="DBEFF9" w:themeFill="background2"/>
            <w:vAlign w:val="center"/>
          </w:tcPr>
          <w:p w14:paraId="3DCE7190" w14:textId="4284B5D7" w:rsidR="003D37F7" w:rsidRPr="001E0543" w:rsidRDefault="003D37F7" w:rsidP="00274FC7">
            <w:r w:rsidRPr="001E0543">
              <w:t>Referens till</w:t>
            </w:r>
            <w:r w:rsidR="00274FC7">
              <w:t>.</w:t>
            </w:r>
          </w:p>
        </w:tc>
        <w:tc>
          <w:tcPr>
            <w:tcW w:w="4066" w:type="pct"/>
            <w:gridSpan w:val="9"/>
            <w:vAlign w:val="center"/>
          </w:tcPr>
          <w:p w14:paraId="33E772E9" w14:textId="10AAB756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t xml:space="preserve">Kundkrav, ritning, egna krav, PBL </w:t>
            </w:r>
            <w:r w:rsidR="00274FC7">
              <w:t>etcetera</w:t>
            </w:r>
          </w:p>
        </w:tc>
      </w:tr>
      <w:tr w:rsidR="003D37F7" w14:paraId="742C6256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shd w:val="clear" w:color="auto" w:fill="DBEFF9" w:themeFill="background2"/>
            <w:vAlign w:val="center"/>
            <w:hideMark/>
          </w:tcPr>
          <w:p w14:paraId="3F578986" w14:textId="77777777" w:rsidR="003D37F7" w:rsidRDefault="003D37F7" w:rsidP="00274FC7">
            <w:pPr>
              <w:rPr>
                <w:bCs w:val="0"/>
              </w:rPr>
            </w:pPr>
            <w:r>
              <w:rPr>
                <w:bCs w:val="0"/>
              </w:rPr>
              <w:t>Kontrollmoment</w:t>
            </w:r>
          </w:p>
        </w:tc>
        <w:tc>
          <w:tcPr>
            <w:tcW w:w="298" w:type="pct"/>
            <w:shd w:val="clear" w:color="auto" w:fill="DBEFF9" w:themeFill="background2"/>
            <w:vAlign w:val="center"/>
            <w:hideMark/>
          </w:tcPr>
          <w:p w14:paraId="1C43A50F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>
              <w:rPr>
                <w:b/>
                <w:bCs w:val="0"/>
              </w:rPr>
              <w:t>1</w:t>
            </w:r>
          </w:p>
        </w:tc>
        <w:tc>
          <w:tcPr>
            <w:tcW w:w="299" w:type="pct"/>
            <w:shd w:val="clear" w:color="auto" w:fill="DBEFF9" w:themeFill="background2"/>
            <w:vAlign w:val="center"/>
            <w:hideMark/>
          </w:tcPr>
          <w:p w14:paraId="6A1FFFF2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>
              <w:rPr>
                <w:b/>
                <w:bCs w:val="0"/>
              </w:rPr>
              <w:t>2</w:t>
            </w:r>
          </w:p>
        </w:tc>
        <w:tc>
          <w:tcPr>
            <w:tcW w:w="301" w:type="pct"/>
            <w:gridSpan w:val="2"/>
            <w:shd w:val="clear" w:color="auto" w:fill="DBEFF9" w:themeFill="background2"/>
            <w:vAlign w:val="center"/>
            <w:hideMark/>
          </w:tcPr>
          <w:p w14:paraId="68AADC66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>
              <w:rPr>
                <w:b/>
                <w:bCs w:val="0"/>
              </w:rPr>
              <w:t>3</w:t>
            </w:r>
          </w:p>
        </w:tc>
        <w:tc>
          <w:tcPr>
            <w:tcW w:w="547" w:type="pct"/>
            <w:gridSpan w:val="2"/>
            <w:shd w:val="clear" w:color="auto" w:fill="DBEFF9" w:themeFill="background2"/>
            <w:vAlign w:val="center"/>
            <w:hideMark/>
          </w:tcPr>
          <w:p w14:paraId="7DD62E0F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>
              <w:rPr>
                <w:b/>
                <w:bCs w:val="0"/>
              </w:rPr>
              <w:t>Datum</w:t>
            </w:r>
          </w:p>
        </w:tc>
        <w:tc>
          <w:tcPr>
            <w:tcW w:w="686" w:type="pct"/>
            <w:shd w:val="clear" w:color="auto" w:fill="DBEFF9" w:themeFill="background2"/>
            <w:vAlign w:val="center"/>
            <w:hideMark/>
          </w:tcPr>
          <w:p w14:paraId="1CB20311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>
              <w:rPr>
                <w:b/>
                <w:bCs w:val="0"/>
              </w:rPr>
              <w:t>Signera</w:t>
            </w:r>
          </w:p>
        </w:tc>
      </w:tr>
      <w:tr w:rsidR="00274FC7" w:rsidRPr="003D50B7" w14:paraId="72E3C62D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65C5822A" w14:textId="14806BAA" w:rsidR="00274FC7" w:rsidRPr="003D50B7" w:rsidRDefault="00274FC7" w:rsidP="00274FC7">
            <w:pPr>
              <w:rPr>
                <w:rFonts w:cstheme="minorHAnsi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-67736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651F6816" w14:textId="2DBF4927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1785030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00E9043D" w14:textId="533BA735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20665983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06544F63" w14:textId="39F4B9A6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-1744172555"/>
            <w:placeholder>
              <w:docPart w:val="DefaultPlaceholder_-1854013437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  <w:vAlign w:val="center"/>
              </w:tcPr>
              <w:p w14:paraId="6B76376B" w14:textId="0A1E6B41" w:rsidR="00274FC7" w:rsidRPr="00274FC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sz w:val="22"/>
                    <w:szCs w:val="22"/>
                  </w:rPr>
                </w:pPr>
                <w:r w:rsidRPr="00274FC7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313900E3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5A1C9AF8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273691A7" w14:textId="1DAF1108" w:rsidR="00274FC7" w:rsidRPr="003D50B7" w:rsidRDefault="00274FC7" w:rsidP="00274FC7">
            <w:pPr>
              <w:rPr>
                <w:rFonts w:cstheme="minorHAnsi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1019976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737E7D52" w14:textId="02E4594B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1695812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569AA1D5" w14:textId="670B3ED9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1171420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053F49B7" w14:textId="70864F5C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-1454714755"/>
            <w:placeholder>
              <w:docPart w:val="1A0D8245BDC7420FBD1BFA9D74240CFB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67FBA315" w14:textId="6DED1F29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3BAC3FE9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38BF6092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16720752" w14:textId="602D2331" w:rsidR="00274FC7" w:rsidRPr="003D50B7" w:rsidRDefault="00274FC7" w:rsidP="00274FC7">
            <w:pPr>
              <w:rPr>
                <w:rFonts w:cstheme="minorHAnsi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444891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2F8F857E" w14:textId="0F8FA35F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1793940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30010F29" w14:textId="28E87480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683754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33AF7050" w14:textId="15337C26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574562536"/>
            <w:placeholder>
              <w:docPart w:val="59D565B42E294897B86B70FD766DBBB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6C746D6C" w14:textId="5F5BBDE0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4996C98F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317E23AD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20E890EA" w14:textId="3EABECFC" w:rsidR="00274FC7" w:rsidRPr="003D50B7" w:rsidRDefault="00274FC7" w:rsidP="00274FC7">
            <w:pPr>
              <w:rPr>
                <w:rFonts w:cstheme="minorHAnsi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6872531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150C2C9D" w14:textId="79AB5444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241959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0F184114" w14:textId="72755E05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430132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30855F07" w14:textId="58135D27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110562632"/>
            <w:placeholder>
              <w:docPart w:val="A48146DD200C417CA4CEC4990F67E2EF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079B6351" w14:textId="5E95311C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6F3DD0BF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35BD4705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4F2B7A17" w14:textId="64AF65BF" w:rsidR="00274FC7" w:rsidRPr="003D50B7" w:rsidRDefault="00274FC7" w:rsidP="00274FC7">
            <w:pPr>
              <w:rPr>
                <w:rFonts w:cstheme="minorHAnsi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2040013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51F7A0D1" w14:textId="7A92AAB9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9275469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23E15150" w14:textId="5D8EA9BA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204332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15F9264F" w14:textId="578B87AB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-572814860"/>
            <w:placeholder>
              <w:docPart w:val="8081083308CC4C3BB29B6BFAC7B1AF3D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123F59AD" w14:textId="53164E81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2360056F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71421427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395A6089" w14:textId="37DF474C" w:rsidR="00274FC7" w:rsidRPr="003D50B7" w:rsidRDefault="00274FC7" w:rsidP="00274FC7">
            <w:pPr>
              <w:rPr>
                <w:rFonts w:cstheme="minorHAnsi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-8163350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5B3639D1" w14:textId="638D44A4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19773649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4A54DCCB" w14:textId="2C375F9D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1036014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34A737BB" w14:textId="068DF785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-1764526606"/>
            <w:placeholder>
              <w:docPart w:val="2E52C14426844E61B07C2019DF70EDD8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0E11CE90" w14:textId="0BB75A4F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5C2E24AE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2B30C8C6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0F0C206B" w14:textId="0BBF1291" w:rsidR="00274FC7" w:rsidRPr="003D50B7" w:rsidRDefault="00274FC7" w:rsidP="00274FC7">
            <w:pPr>
              <w:rPr>
                <w:rFonts w:cstheme="minorHAnsi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2065528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5F447346" w14:textId="096E2F37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9611087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60072C6E" w14:textId="0F3DBD18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5155134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0E40564D" w14:textId="11829FA6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-1293048676"/>
            <w:placeholder>
              <w:docPart w:val="E6A54C6225E94291A18AA04C6E29677E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553B6F62" w14:textId="251B8FEF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642CF145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0F6B4B4A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09930C34" w14:textId="3C3803FE" w:rsidR="00274FC7" w:rsidRPr="003D50B7" w:rsidRDefault="00274FC7" w:rsidP="00274FC7">
            <w:pPr>
              <w:rPr>
                <w:rFonts w:cstheme="minorHAnsi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-970212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6947EA2D" w14:textId="742AF83E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1659381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06EF9E89" w14:textId="220F40E5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1234848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31A1AD9C" w14:textId="5A3264BA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-1999341088"/>
            <w:placeholder>
              <w:docPart w:val="BF538A8411A343EEB3EF968DDF96ACCF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228E0A39" w14:textId="7632B5E8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3E2AEA4C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2E7D98B1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22341C05" w14:textId="4BFDED68" w:rsidR="00274FC7" w:rsidRPr="003D50B7" w:rsidRDefault="00274FC7" w:rsidP="00274FC7">
            <w:pPr>
              <w:rPr>
                <w:rFonts w:cstheme="minorHAnsi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15941270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44239FE4" w14:textId="4C3B6A52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2087873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25B9D0E3" w14:textId="051FCFBC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12647577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648F4CE2" w14:textId="44024C6C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-1239929246"/>
            <w:placeholder>
              <w:docPart w:val="F711EFCF2D1A480D9166F066633AE7B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688571AF" w14:textId="5C9405CC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626742E1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3952D24B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235787CF" w14:textId="67898938" w:rsidR="00274FC7" w:rsidRPr="003D50B7" w:rsidRDefault="00274FC7" w:rsidP="00274FC7">
            <w:pPr>
              <w:rPr>
                <w:rFonts w:cstheme="minorHAnsi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1020589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7001CAF1" w14:textId="322895E8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1625422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0FD368FA" w14:textId="56D1DB41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13162997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3C6F082D" w14:textId="12283A39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-456248997"/>
            <w:placeholder>
              <w:docPart w:val="42FE8D7B0A184D038DC27D2D093C1C8C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0A997986" w14:textId="579FEBA2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3CD7AE9F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5DD735AC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395A5A7E" w14:textId="22620C67" w:rsidR="00274FC7" w:rsidRPr="003D50B7" w:rsidRDefault="00274FC7" w:rsidP="00274FC7">
            <w:pPr>
              <w:rPr>
                <w:rFonts w:cstheme="minorHAnsi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-1273620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5A4E660B" w14:textId="3DB6372B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1750492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0CAD9EC6" w14:textId="0E6DFB86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14866626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7BB0BF2F" w14:textId="654B83D8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1697273068"/>
            <w:placeholder>
              <w:docPart w:val="A79CA40955C9431FBDD8A5764C8F5714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46A36330" w14:textId="142250A4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0520FEAF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3089D890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2432E6DF" w14:textId="77777777" w:rsidR="00274FC7" w:rsidRPr="003D50B7" w:rsidRDefault="00274FC7" w:rsidP="00274FC7">
            <w:pPr>
              <w:rPr>
                <w:rFonts w:cstheme="minorHAnsi"/>
                <w:bCs w:val="0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6185700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4FCFB541" w14:textId="70139850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14877487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6E6959F3" w14:textId="05803E0D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9748782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5AACA93A" w14:textId="4EC44B2F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-1429729654"/>
            <w:placeholder>
              <w:docPart w:val="AD16C5E7FBDE476E9170ECADDE6E8100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2CE4E9EB" w14:textId="0C806D37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64EE99A9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726CEB7C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3345E2EE" w14:textId="77777777" w:rsidR="00274FC7" w:rsidRPr="003D50B7" w:rsidRDefault="00274FC7" w:rsidP="00274FC7">
            <w:pPr>
              <w:rPr>
                <w:rFonts w:cstheme="minorHAnsi"/>
                <w:bCs w:val="0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1972177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1B1F9D67" w14:textId="69992410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12028289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26E64333" w14:textId="71C450B0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12241307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6AACB9A4" w14:textId="230683E4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1705131399"/>
            <w:placeholder>
              <w:docPart w:val="3D42DBACCC9D4064B8112560B295C59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7F5AB8AB" w14:textId="58D3AFF9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566B6E22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274FC7" w:rsidRPr="003D50B7" w14:paraId="418496DB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pct"/>
            <w:gridSpan w:val="3"/>
            <w:vAlign w:val="center"/>
          </w:tcPr>
          <w:p w14:paraId="5792EBC8" w14:textId="77777777" w:rsidR="00274FC7" w:rsidRPr="003D50B7" w:rsidRDefault="00274FC7" w:rsidP="00274FC7">
            <w:pPr>
              <w:rPr>
                <w:rFonts w:cstheme="minorHAnsi"/>
                <w:bCs w:val="0"/>
                <w:sz w:val="22"/>
                <w:szCs w:val="22"/>
              </w:rPr>
            </w:pPr>
          </w:p>
        </w:tc>
        <w:sdt>
          <w:sdtPr>
            <w:rPr>
              <w:rFonts w:cstheme="minorHAnsi"/>
              <w:b/>
              <w:bCs w:val="0"/>
              <w:sz w:val="22"/>
              <w:szCs w:val="22"/>
            </w:rPr>
            <w:id w:val="171246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8" w:type="pct"/>
              </w:tcPr>
              <w:p w14:paraId="3A6C3BB0" w14:textId="16AB75A9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6491022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9" w:type="pct"/>
              </w:tcPr>
              <w:p w14:paraId="653A9538" w14:textId="4BA96BBD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b/>
              <w:bCs w:val="0"/>
              <w:sz w:val="22"/>
              <w:szCs w:val="22"/>
            </w:rPr>
            <w:id w:val="-1745028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1" w:type="pct"/>
                <w:gridSpan w:val="2"/>
              </w:tcPr>
              <w:p w14:paraId="137B6DB9" w14:textId="01C0637C" w:rsidR="00274FC7" w:rsidRPr="003D50B7" w:rsidRDefault="00274FC7" w:rsidP="00274FC7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482BBC">
                  <w:rPr>
                    <w:rFonts w:ascii="MS Gothic" w:eastAsia="MS Gothic" w:hAnsi="MS Gothic" w:cstheme="minorHAnsi" w:hint="eastAsia"/>
                    <w:b/>
                    <w:bCs w:val="0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-1963642120"/>
            <w:placeholder>
              <w:docPart w:val="7C62F71548C945149FDE0343FB478DA9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7" w:type="pct"/>
                <w:gridSpan w:val="2"/>
              </w:tcPr>
              <w:p w14:paraId="012D06A9" w14:textId="5C032684" w:rsidR="00274FC7" w:rsidRPr="003D50B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 w:val="0"/>
                    <w:sz w:val="22"/>
                    <w:szCs w:val="22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86" w:type="pct"/>
            <w:vAlign w:val="center"/>
          </w:tcPr>
          <w:p w14:paraId="37653A91" w14:textId="77777777" w:rsidR="00274FC7" w:rsidRPr="003D50B7" w:rsidRDefault="00274FC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3D37F7" w:rsidRPr="001E0543" w14:paraId="5D706DC2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BEFF9" w:themeFill="background2"/>
            <w:vAlign w:val="center"/>
          </w:tcPr>
          <w:p w14:paraId="40462118" w14:textId="77777777" w:rsidR="003D37F7" w:rsidRPr="001E0543" w:rsidRDefault="003D37F7" w:rsidP="00274FC7">
            <w:r w:rsidRPr="001E0543">
              <w:t>Övriga anteckningar</w:t>
            </w:r>
          </w:p>
        </w:tc>
      </w:tr>
      <w:tr w:rsidR="003D37F7" w14:paraId="5B9E3EFB" w14:textId="77777777" w:rsidTr="00274FC7">
        <w:trPr>
          <w:trHeight w:hRule="exact" w:val="1356"/>
        </w:trPr>
        <w:sdt>
          <w:sdtPr>
            <w:rPr>
              <w:b w:val="0"/>
            </w:rPr>
            <w:id w:val="-1522696305"/>
            <w:placeholder>
              <w:docPart w:val="DefaultPlaceholder_-1854013440"/>
            </w:placeholder>
          </w:sdtPr>
          <w:sdtEndPr>
            <w:rPr>
              <w:b/>
            </w:rPr>
          </w:sdtEnd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000" w:type="pct"/>
                <w:gridSpan w:val="10"/>
                <w:vAlign w:val="center"/>
              </w:tcPr>
              <w:p w14:paraId="658FC9C6" w14:textId="1FF40CDA" w:rsidR="003D37F7" w:rsidRDefault="003D37F7" w:rsidP="00274FC7"/>
              <w:p w14:paraId="583C9C87" w14:textId="77777777" w:rsidR="003D37F7" w:rsidRDefault="003D37F7" w:rsidP="00274FC7"/>
              <w:p w14:paraId="284DBA97" w14:textId="77777777" w:rsidR="003D37F7" w:rsidRDefault="003D37F7" w:rsidP="00274FC7"/>
              <w:p w14:paraId="48FBFAA3" w14:textId="77777777" w:rsidR="003D37F7" w:rsidRDefault="003D37F7" w:rsidP="00274FC7"/>
              <w:p w14:paraId="05CB1982" w14:textId="395A9128" w:rsidR="003D37F7" w:rsidRDefault="003D37F7" w:rsidP="00274FC7"/>
            </w:tc>
          </w:sdtContent>
        </w:sdt>
      </w:tr>
      <w:tr w:rsidR="003D37F7" w:rsidRPr="003D37F7" w14:paraId="4FC6670A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gridSpan w:val="2"/>
            <w:shd w:val="clear" w:color="auto" w:fill="DBEFF9" w:themeFill="background2"/>
            <w:vAlign w:val="center"/>
          </w:tcPr>
          <w:p w14:paraId="60E30A35" w14:textId="77777777" w:rsidR="003D37F7" w:rsidRPr="003D37F7" w:rsidRDefault="003D37F7" w:rsidP="00274FC7">
            <w:pPr>
              <w:rPr>
                <w:bCs w:val="0"/>
              </w:rPr>
            </w:pPr>
            <w:r w:rsidRPr="003D37F7">
              <w:rPr>
                <w:bCs w:val="0"/>
              </w:rPr>
              <w:t>Utfört av</w:t>
            </w:r>
          </w:p>
        </w:tc>
        <w:tc>
          <w:tcPr>
            <w:tcW w:w="2585" w:type="pct"/>
            <w:gridSpan w:val="4"/>
            <w:shd w:val="clear" w:color="auto" w:fill="DBEFF9" w:themeFill="background2"/>
            <w:vAlign w:val="center"/>
          </w:tcPr>
          <w:p w14:paraId="010B8A18" w14:textId="77777777" w:rsidR="003D37F7" w:rsidRPr="00274FC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74FC7">
              <w:rPr>
                <w:b/>
              </w:rPr>
              <w:t>Namn</w:t>
            </w:r>
          </w:p>
        </w:tc>
        <w:tc>
          <w:tcPr>
            <w:tcW w:w="548" w:type="pct"/>
            <w:gridSpan w:val="2"/>
            <w:shd w:val="clear" w:color="auto" w:fill="DBEFF9" w:themeFill="background2"/>
            <w:vAlign w:val="center"/>
          </w:tcPr>
          <w:p w14:paraId="32BD7158" w14:textId="77777777" w:rsidR="003D37F7" w:rsidRPr="00274FC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74FC7">
              <w:rPr>
                <w:b/>
              </w:rPr>
              <w:t>Datum</w:t>
            </w:r>
          </w:p>
        </w:tc>
        <w:tc>
          <w:tcPr>
            <w:tcW w:w="698" w:type="pct"/>
            <w:gridSpan w:val="2"/>
            <w:shd w:val="clear" w:color="auto" w:fill="DBEFF9" w:themeFill="background2"/>
            <w:vAlign w:val="center"/>
          </w:tcPr>
          <w:p w14:paraId="28B20068" w14:textId="77777777" w:rsidR="003D37F7" w:rsidRPr="00274FC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74FC7">
              <w:rPr>
                <w:b/>
              </w:rPr>
              <w:t>Signatur</w:t>
            </w:r>
          </w:p>
        </w:tc>
      </w:tr>
      <w:tr w:rsidR="003D37F7" w14:paraId="158ADFD0" w14:textId="77777777" w:rsidTr="00274FC7">
        <w:trPr>
          <w:gridBefore w:val="2"/>
          <w:wBefore w:w="1168" w:type="pct"/>
          <w:trHeight w:hRule="exact" w:val="397"/>
        </w:trPr>
        <w:sdt>
          <w:sdtPr>
            <w:rPr>
              <w:bCs w:val="0"/>
            </w:rPr>
            <w:id w:val="-1593707235"/>
            <w:placeholder>
              <w:docPart w:val="DefaultPlaceholder_-1854013440"/>
            </w:placeholder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585" w:type="pct"/>
                <w:gridSpan w:val="4"/>
                <w:vAlign w:val="center"/>
              </w:tcPr>
              <w:p w14:paraId="096BD73F" w14:textId="711C25BA" w:rsidR="003D37F7" w:rsidRDefault="00274FC7" w:rsidP="00274FC7">
                <w:pPr>
                  <w:rPr>
                    <w:bCs w:val="0"/>
                  </w:rPr>
                </w:pPr>
                <w:r>
                  <w:rPr>
                    <w:bCs w:val="0"/>
                  </w:rPr>
                  <w:t>[Namn</w:t>
                </w:r>
                <w:r>
                  <w:rPr>
                    <w:sz w:val="22"/>
                    <w:szCs w:val="26"/>
                  </w:rPr>
                  <w:t>]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71635431"/>
            <w:placeholder>
              <w:docPart w:val="43362EFC5B4442499D98B74408FB5C48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gridSpan w:val="2"/>
                <w:vAlign w:val="center"/>
              </w:tcPr>
              <w:p w14:paraId="092D3733" w14:textId="0CEFB8CD" w:rsidR="003D37F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98" w:type="pct"/>
            <w:gridSpan w:val="2"/>
            <w:vAlign w:val="center"/>
          </w:tcPr>
          <w:p w14:paraId="26AB528E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</w:tr>
      <w:tr w:rsidR="003D37F7" w:rsidRPr="003D37F7" w14:paraId="2F07726B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gridSpan w:val="2"/>
            <w:shd w:val="clear" w:color="auto" w:fill="DBEFF9" w:themeFill="background2"/>
            <w:vAlign w:val="center"/>
          </w:tcPr>
          <w:p w14:paraId="0BB8FA52" w14:textId="77777777" w:rsidR="003D37F7" w:rsidRPr="003D37F7" w:rsidRDefault="003D37F7" w:rsidP="00274FC7">
            <w:pPr>
              <w:rPr>
                <w:bCs w:val="0"/>
              </w:rPr>
            </w:pPr>
            <w:r w:rsidRPr="003D37F7">
              <w:rPr>
                <w:rFonts w:cstheme="minorHAnsi"/>
                <w:bCs w:val="0"/>
                <w:lang w:eastAsia="sv-SE"/>
              </w:rPr>
              <w:t>Kontrollansvarig</w:t>
            </w:r>
          </w:p>
        </w:tc>
        <w:tc>
          <w:tcPr>
            <w:tcW w:w="2585" w:type="pct"/>
            <w:gridSpan w:val="4"/>
            <w:shd w:val="clear" w:color="auto" w:fill="DBEFF9" w:themeFill="background2"/>
            <w:vAlign w:val="center"/>
          </w:tcPr>
          <w:p w14:paraId="5267C167" w14:textId="77777777" w:rsidR="003D37F7" w:rsidRPr="00274FC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74FC7">
              <w:rPr>
                <w:b/>
              </w:rPr>
              <w:t>Namn</w:t>
            </w:r>
          </w:p>
        </w:tc>
        <w:tc>
          <w:tcPr>
            <w:tcW w:w="548" w:type="pct"/>
            <w:gridSpan w:val="2"/>
            <w:shd w:val="clear" w:color="auto" w:fill="DBEFF9" w:themeFill="background2"/>
            <w:vAlign w:val="center"/>
          </w:tcPr>
          <w:p w14:paraId="71736D4C" w14:textId="77777777" w:rsidR="003D37F7" w:rsidRPr="00274FC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74FC7">
              <w:rPr>
                <w:b/>
              </w:rPr>
              <w:t>Datum</w:t>
            </w:r>
          </w:p>
        </w:tc>
        <w:tc>
          <w:tcPr>
            <w:tcW w:w="698" w:type="pct"/>
            <w:gridSpan w:val="2"/>
            <w:shd w:val="clear" w:color="auto" w:fill="DBEFF9" w:themeFill="background2"/>
            <w:vAlign w:val="center"/>
          </w:tcPr>
          <w:p w14:paraId="7434F77D" w14:textId="77777777" w:rsidR="003D37F7" w:rsidRPr="00274FC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74FC7">
              <w:rPr>
                <w:b/>
              </w:rPr>
              <w:t>Signatur</w:t>
            </w:r>
          </w:p>
        </w:tc>
      </w:tr>
      <w:tr w:rsidR="003D37F7" w14:paraId="70628369" w14:textId="77777777" w:rsidTr="00274FC7">
        <w:trPr>
          <w:gridBefore w:val="2"/>
          <w:wBefore w:w="1168" w:type="pct"/>
          <w:trHeight w:hRule="exact" w:val="397"/>
        </w:trPr>
        <w:sdt>
          <w:sdtPr>
            <w:rPr>
              <w:bCs w:val="0"/>
            </w:rPr>
            <w:id w:val="-1725831398"/>
            <w:placeholder>
              <w:docPart w:val="DefaultPlaceholder_-1854013440"/>
            </w:placeholder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585" w:type="pct"/>
                <w:gridSpan w:val="4"/>
                <w:vAlign w:val="center"/>
              </w:tcPr>
              <w:p w14:paraId="4BBD3E06" w14:textId="7AC9DDC4" w:rsidR="003D37F7" w:rsidRPr="003D37F7" w:rsidRDefault="00274FC7" w:rsidP="00274FC7">
                <w:pPr>
                  <w:rPr>
                    <w:bCs w:val="0"/>
                  </w:rPr>
                </w:pPr>
                <w:r>
                  <w:rPr>
                    <w:bCs w:val="0"/>
                  </w:rPr>
                  <w:t>[Namn]</w:t>
                </w:r>
              </w:p>
            </w:tc>
          </w:sdtContent>
        </w:sdt>
        <w:sdt>
          <w:sdtPr>
            <w:rPr>
              <w:rFonts w:cstheme="minorHAnsi"/>
              <w:sz w:val="22"/>
              <w:szCs w:val="22"/>
            </w:rPr>
            <w:id w:val="217705695"/>
            <w:placeholder>
              <w:docPart w:val="74264181D81B4F5CA6738B81459F3274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gridSpan w:val="2"/>
                <w:vAlign w:val="center"/>
              </w:tcPr>
              <w:p w14:paraId="36014D23" w14:textId="4770EDF5" w:rsidR="003D37F7" w:rsidRDefault="00274FC7" w:rsidP="00274F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</w:rPr>
                </w:pPr>
                <w:r w:rsidRPr="00D8465B">
                  <w:rPr>
                    <w:rFonts w:cstheme="minorHAnsi"/>
                    <w:sz w:val="22"/>
                    <w:szCs w:val="22"/>
                  </w:rPr>
                  <w:t>[Datum]</w:t>
                </w:r>
              </w:p>
            </w:tc>
          </w:sdtContent>
        </w:sdt>
        <w:tc>
          <w:tcPr>
            <w:tcW w:w="698" w:type="pct"/>
            <w:gridSpan w:val="2"/>
            <w:vAlign w:val="center"/>
          </w:tcPr>
          <w:p w14:paraId="6AF91333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</w:tr>
      <w:tr w:rsidR="003D37F7" w14:paraId="0651279F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gridSpan w:val="2"/>
            <w:shd w:val="clear" w:color="auto" w:fill="DBEFF9" w:themeFill="background2"/>
            <w:vAlign w:val="center"/>
          </w:tcPr>
          <w:p w14:paraId="0E5844F7" w14:textId="77777777" w:rsidR="003D37F7" w:rsidRPr="003D37F7" w:rsidRDefault="003D37F7" w:rsidP="00274FC7">
            <w:pPr>
              <w:rPr>
                <w:bCs w:val="0"/>
              </w:rPr>
            </w:pPr>
            <w:r w:rsidRPr="003D37F7">
              <w:rPr>
                <w:rFonts w:cstheme="minorHAnsi"/>
                <w:bCs w:val="0"/>
                <w:lang w:eastAsia="sv-SE"/>
              </w:rPr>
              <w:t>F</w:t>
            </w:r>
            <w:r w:rsidRPr="003D37F7">
              <w:rPr>
                <w:rFonts w:eastAsia="Times New Roman" w:cstheme="minorHAnsi"/>
                <w:bCs w:val="0"/>
                <w:lang w:eastAsia="sv-SE"/>
              </w:rPr>
              <w:t>örklaring</w:t>
            </w:r>
          </w:p>
        </w:tc>
        <w:tc>
          <w:tcPr>
            <w:tcW w:w="3832" w:type="pct"/>
            <w:gridSpan w:val="8"/>
            <w:vAlign w:val="center"/>
          </w:tcPr>
          <w:p w14:paraId="6B5A67E8" w14:textId="77777777" w:rsidR="003D37F7" w:rsidRP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3D37F7">
              <w:rPr>
                <w:rFonts w:cstheme="minorHAnsi"/>
                <w:bCs w:val="0"/>
                <w:lang w:eastAsia="sv-SE"/>
              </w:rPr>
              <w:t>1 Kontrollerat och godk</w:t>
            </w:r>
            <w:r w:rsidRPr="003D37F7">
              <w:rPr>
                <w:rFonts w:eastAsia="Times New Roman" w:cstheme="minorHAnsi"/>
                <w:bCs w:val="0"/>
                <w:lang w:eastAsia="sv-SE"/>
              </w:rPr>
              <w:t>änt</w:t>
            </w:r>
          </w:p>
        </w:tc>
      </w:tr>
      <w:tr w:rsidR="003D37F7" w14:paraId="4F890C25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gridSpan w:val="2"/>
            <w:vAlign w:val="center"/>
          </w:tcPr>
          <w:p w14:paraId="7269A772" w14:textId="77777777" w:rsidR="003D37F7" w:rsidRDefault="003D37F7" w:rsidP="00274FC7">
            <w:pPr>
              <w:rPr>
                <w:bCs w:val="0"/>
              </w:rPr>
            </w:pPr>
          </w:p>
        </w:tc>
        <w:tc>
          <w:tcPr>
            <w:tcW w:w="2585" w:type="pct"/>
            <w:gridSpan w:val="4"/>
            <w:vAlign w:val="center"/>
          </w:tcPr>
          <w:p w14:paraId="5A49B274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334568">
              <w:rPr>
                <w:rFonts w:eastAsia="Times New Roman" w:cstheme="minorHAnsi"/>
                <w:lang w:eastAsia="sv-SE"/>
              </w:rPr>
              <w:t>2 Kontrollerat och ej godkänt</w:t>
            </w:r>
          </w:p>
        </w:tc>
        <w:tc>
          <w:tcPr>
            <w:tcW w:w="548" w:type="pct"/>
            <w:gridSpan w:val="2"/>
            <w:vAlign w:val="center"/>
          </w:tcPr>
          <w:p w14:paraId="584FF7A9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98" w:type="pct"/>
            <w:gridSpan w:val="2"/>
            <w:vAlign w:val="center"/>
          </w:tcPr>
          <w:p w14:paraId="0EDD0156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</w:tr>
      <w:tr w:rsidR="003D37F7" w14:paraId="2369E9DA" w14:textId="77777777" w:rsidTr="00274FC7"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pct"/>
            <w:gridSpan w:val="2"/>
            <w:vAlign w:val="center"/>
          </w:tcPr>
          <w:p w14:paraId="57A3C15B" w14:textId="77777777" w:rsidR="003D37F7" w:rsidRDefault="003D37F7" w:rsidP="00274FC7">
            <w:pPr>
              <w:rPr>
                <w:bCs w:val="0"/>
              </w:rPr>
            </w:pPr>
          </w:p>
        </w:tc>
        <w:tc>
          <w:tcPr>
            <w:tcW w:w="2585" w:type="pct"/>
            <w:gridSpan w:val="4"/>
            <w:vAlign w:val="center"/>
          </w:tcPr>
          <w:p w14:paraId="403D98B3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334568">
              <w:rPr>
                <w:rFonts w:cstheme="minorHAnsi"/>
                <w:lang w:eastAsia="sv-SE"/>
              </w:rPr>
              <w:t>3 Ej kontrollerat</w:t>
            </w:r>
          </w:p>
        </w:tc>
        <w:tc>
          <w:tcPr>
            <w:tcW w:w="548" w:type="pct"/>
            <w:gridSpan w:val="2"/>
            <w:vAlign w:val="center"/>
          </w:tcPr>
          <w:p w14:paraId="1617E04C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  <w:tc>
          <w:tcPr>
            <w:tcW w:w="698" w:type="pct"/>
            <w:gridSpan w:val="2"/>
            <w:vAlign w:val="center"/>
          </w:tcPr>
          <w:p w14:paraId="2D049236" w14:textId="77777777" w:rsidR="003D37F7" w:rsidRDefault="003D37F7" w:rsidP="00274F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</w:tr>
    </w:tbl>
    <w:p w14:paraId="313D0792" w14:textId="77777777" w:rsidR="003D37F7" w:rsidRDefault="003D37F7" w:rsidP="009D54D6"/>
    <w:sectPr w:rsidR="003D37F7" w:rsidSect="009D54D6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94108" w14:textId="77777777" w:rsidR="00607D5D" w:rsidRDefault="00607D5D" w:rsidP="009D54D6">
      <w:pPr>
        <w:spacing w:after="0" w:line="240" w:lineRule="auto"/>
      </w:pPr>
      <w:r>
        <w:separator/>
      </w:r>
    </w:p>
  </w:endnote>
  <w:endnote w:type="continuationSeparator" w:id="0">
    <w:p w14:paraId="534BABA4" w14:textId="77777777" w:rsidR="00607D5D" w:rsidRDefault="00607D5D" w:rsidP="009D5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742A2" w14:textId="77777777" w:rsidR="009D54D6" w:rsidRPr="00A65BCC" w:rsidRDefault="009D54D6" w:rsidP="009D54D6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sz w:val="16"/>
        <w:szCs w:val="16"/>
      </w:rPr>
    </w:pPr>
    <w:bookmarkStart w:id="34" w:name="_Hlk498584611"/>
    <w:bookmarkStart w:id="35" w:name="_Hlk498584612"/>
    <w:bookmarkStart w:id="36" w:name="_Hlk498584613"/>
    <w:bookmarkStart w:id="37" w:name="_Hlk498584614"/>
    <w:r w:rsidRPr="00A65BCC">
      <w:rPr>
        <w:sz w:val="16"/>
        <w:szCs w:val="16"/>
      </w:rPr>
      <w:t xml:space="preserve">Detta är en produkt från </w:t>
    </w:r>
    <w:hyperlink r:id="rId1" w:history="1">
      <w:r w:rsidRPr="00A65BCC">
        <w:rPr>
          <w:color w:val="0000FF"/>
          <w:sz w:val="16"/>
          <w:szCs w:val="16"/>
          <w:u w:val="single"/>
        </w:rPr>
        <w:t>Kvalitetsdokument.se</w:t>
      </w:r>
    </w:hyperlink>
  </w:p>
  <w:p w14:paraId="3CB41D3D" w14:textId="77777777" w:rsidR="009D54D6" w:rsidRPr="00A65BCC" w:rsidRDefault="009D54D6" w:rsidP="009D54D6">
    <w:pPr>
      <w:tabs>
        <w:tab w:val="center" w:pos="4536"/>
        <w:tab w:val="right" w:pos="9072"/>
      </w:tabs>
      <w:spacing w:after="0" w:line="240" w:lineRule="auto"/>
      <w:jc w:val="center"/>
      <w:rPr>
        <w:sz w:val="16"/>
        <w:szCs w:val="16"/>
      </w:rPr>
    </w:pPr>
    <w:r w:rsidRPr="00A65BCC">
      <w:rPr>
        <w:sz w:val="16"/>
        <w:szCs w:val="16"/>
      </w:rPr>
      <w:t>Copyright KvalitetsGruppen Hässleholm AB - med ensamrätt</w:t>
    </w:r>
  </w:p>
  <w:p w14:paraId="64D28593" w14:textId="77777777" w:rsidR="009D54D6" w:rsidRPr="009D54D6" w:rsidRDefault="009D54D6" w:rsidP="009D54D6">
    <w:pPr>
      <w:tabs>
        <w:tab w:val="center" w:pos="4536"/>
        <w:tab w:val="right" w:pos="9072"/>
      </w:tabs>
      <w:spacing w:after="0" w:line="240" w:lineRule="auto"/>
      <w:jc w:val="center"/>
      <w:rPr>
        <w:sz w:val="16"/>
        <w:szCs w:val="16"/>
      </w:rPr>
    </w:pPr>
    <w:r w:rsidRPr="00A65BCC">
      <w:rPr>
        <w:sz w:val="16"/>
        <w:szCs w:val="16"/>
      </w:rPr>
      <w:t>Produkten är för eget bruk inom den egna verksamheten och får ej överlämnas till annan part eller säljas vidare</w:t>
    </w:r>
    <w:bookmarkEnd w:id="34"/>
    <w:bookmarkEnd w:id="35"/>
    <w:bookmarkEnd w:id="36"/>
    <w:bookmarkEnd w:id="37"/>
    <w:r>
      <w:rPr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21A1E" w14:textId="77777777" w:rsidR="00607D5D" w:rsidRDefault="00607D5D" w:rsidP="009D54D6">
      <w:pPr>
        <w:spacing w:after="0" w:line="240" w:lineRule="auto"/>
      </w:pPr>
      <w:r>
        <w:separator/>
      </w:r>
    </w:p>
  </w:footnote>
  <w:footnote w:type="continuationSeparator" w:id="0">
    <w:p w14:paraId="0F31ECFD" w14:textId="77777777" w:rsidR="00607D5D" w:rsidRDefault="00607D5D" w:rsidP="009D5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6A386" w14:textId="77777777" w:rsidR="009D54D6" w:rsidRDefault="009D54D6">
    <w:pPr>
      <w:pStyle w:val="Sidhuvud"/>
    </w:pPr>
    <w:r>
      <w:rPr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89E9EC" wp14:editId="7EDFC4A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DF1A1" w14:textId="77777777" w:rsidR="009D54D6" w:rsidRDefault="009D54D6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1E7CEA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89E9EC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0f6fc6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D4DF1A1" w14:textId="77777777" w:rsidR="009D54D6" w:rsidRDefault="009D54D6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1E7CEA">
                        <w:rPr>
                          <w:noProof/>
                          <w:color w:val="FFFFFF" w:themeColor="background1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3004B9"/>
    <w:multiLevelType w:val="hybridMultilevel"/>
    <w:tmpl w:val="B5D42BF0"/>
    <w:lvl w:ilvl="0" w:tplc="041D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840236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48294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674923">
    <w:abstractNumId w:val="1"/>
  </w:num>
  <w:num w:numId="4" w16cid:durableId="275910844">
    <w:abstractNumId w:val="0"/>
  </w:num>
  <w:num w:numId="5" w16cid:durableId="1868061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FC7"/>
    <w:rsid w:val="000077FF"/>
    <w:rsid w:val="00016B1A"/>
    <w:rsid w:val="00127F0D"/>
    <w:rsid w:val="00153371"/>
    <w:rsid w:val="001E0543"/>
    <w:rsid w:val="001E7CEA"/>
    <w:rsid w:val="002415D3"/>
    <w:rsid w:val="00274FC7"/>
    <w:rsid w:val="002A12F5"/>
    <w:rsid w:val="002E2879"/>
    <w:rsid w:val="00316433"/>
    <w:rsid w:val="003D37F7"/>
    <w:rsid w:val="003D50B7"/>
    <w:rsid w:val="004A2C9C"/>
    <w:rsid w:val="00574A86"/>
    <w:rsid w:val="005C4D08"/>
    <w:rsid w:val="00607D5D"/>
    <w:rsid w:val="00645946"/>
    <w:rsid w:val="00704239"/>
    <w:rsid w:val="007619C7"/>
    <w:rsid w:val="00876549"/>
    <w:rsid w:val="00972469"/>
    <w:rsid w:val="009D54D6"/>
    <w:rsid w:val="00A03DE1"/>
    <w:rsid w:val="00A071ED"/>
    <w:rsid w:val="00B76FBD"/>
    <w:rsid w:val="00BB5189"/>
    <w:rsid w:val="00C813F5"/>
    <w:rsid w:val="00C94CBB"/>
    <w:rsid w:val="00CE6EA6"/>
    <w:rsid w:val="00E36DFF"/>
    <w:rsid w:val="00E70F6B"/>
    <w:rsid w:val="00FD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84F61"/>
  <w15:chartTrackingRefBased/>
  <w15:docId w15:val="{DED505C8-7B1E-4F0B-BF45-7E397B88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FC7"/>
  </w:style>
  <w:style w:type="paragraph" w:styleId="Rubrik1">
    <w:name w:val="heading 1"/>
    <w:basedOn w:val="Normal"/>
    <w:next w:val="Normal"/>
    <w:link w:val="Rubrik1Char"/>
    <w:uiPriority w:val="9"/>
    <w:qFormat/>
    <w:rsid w:val="00274FC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autoRedefine/>
    <w:uiPriority w:val="9"/>
    <w:unhideWhenUsed/>
    <w:qFormat/>
    <w:rsid w:val="00274FC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Rubrik3">
    <w:name w:val="heading 3"/>
    <w:basedOn w:val="Normal"/>
    <w:next w:val="Normal"/>
    <w:link w:val="Rubrik3Char"/>
    <w:autoRedefine/>
    <w:uiPriority w:val="9"/>
    <w:semiHidden/>
    <w:unhideWhenUsed/>
    <w:qFormat/>
    <w:rsid w:val="00274FC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74F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74FC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74F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74FC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74FC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7406D" w:themeColor="text2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74FC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274FC7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9D54D6"/>
  </w:style>
  <w:style w:type="character" w:styleId="Hyperlnk">
    <w:name w:val="Hyperlink"/>
    <w:basedOn w:val="Standardstycketeckensnitt"/>
    <w:uiPriority w:val="99"/>
    <w:unhideWhenUsed/>
    <w:rsid w:val="009D54D6"/>
    <w:rPr>
      <w:color w:val="F49100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9D5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D54D6"/>
  </w:style>
  <w:style w:type="paragraph" w:styleId="Sidfot">
    <w:name w:val="footer"/>
    <w:basedOn w:val="Normal"/>
    <w:link w:val="SidfotChar"/>
    <w:uiPriority w:val="99"/>
    <w:unhideWhenUsed/>
    <w:rsid w:val="009D5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9D54D6"/>
  </w:style>
  <w:style w:type="character" w:customStyle="1" w:styleId="Rubrik1Char">
    <w:name w:val="Rubrik 1 Char"/>
    <w:basedOn w:val="Standardstycketeckensnitt"/>
    <w:link w:val="Rubrik1"/>
    <w:uiPriority w:val="9"/>
    <w:rsid w:val="00274FC7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274FC7"/>
    <w:pPr>
      <w:outlineLvl w:val="9"/>
    </w:pPr>
  </w:style>
  <w:style w:type="paragraph" w:styleId="Innehll1">
    <w:name w:val="toc 1"/>
    <w:basedOn w:val="Normal"/>
    <w:next w:val="Normal"/>
    <w:autoRedefine/>
    <w:uiPriority w:val="39"/>
    <w:unhideWhenUsed/>
    <w:rsid w:val="009D54D6"/>
    <w:pPr>
      <w:spacing w:after="100"/>
    </w:pPr>
  </w:style>
  <w:style w:type="table" w:styleId="Rutntstabell1ljusdekorfrg1">
    <w:name w:val="Grid Table 1 Light Accent 1"/>
    <w:basedOn w:val="Normaltabell"/>
    <w:uiPriority w:val="46"/>
    <w:rsid w:val="009D54D6"/>
    <w:pPr>
      <w:spacing w:after="0" w:line="240" w:lineRule="auto"/>
    </w:pPr>
    <w:rPr>
      <w:rFonts w:cs="Calibri"/>
      <w:bCs/>
      <w:szCs w:val="24"/>
    </w:rPr>
    <w:tblPr>
      <w:tblStyleRowBandSize w:val="1"/>
      <w:tblStyleColBandSize w:val="1"/>
      <w:tblInd w:w="0" w:type="nil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ubrik2Char">
    <w:name w:val="Rubrik 2 Char"/>
    <w:basedOn w:val="Standardstycketeckensnitt"/>
    <w:link w:val="Rubrik2"/>
    <w:uiPriority w:val="9"/>
    <w:rsid w:val="00274FC7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Liststycke">
    <w:name w:val="List Paragraph"/>
    <w:basedOn w:val="Normal"/>
    <w:uiPriority w:val="34"/>
    <w:qFormat/>
    <w:rsid w:val="001E7CEA"/>
    <w:pPr>
      <w:ind w:left="720"/>
      <w:contextualSpacing/>
    </w:pPr>
  </w:style>
  <w:style w:type="paragraph" w:styleId="Innehll2">
    <w:name w:val="toc 2"/>
    <w:basedOn w:val="Normal"/>
    <w:next w:val="Normal"/>
    <w:autoRedefine/>
    <w:uiPriority w:val="39"/>
    <w:unhideWhenUsed/>
    <w:rsid w:val="001E7CEA"/>
    <w:pPr>
      <w:spacing w:after="100"/>
      <w:ind w:left="240"/>
    </w:pPr>
  </w:style>
  <w:style w:type="character" w:styleId="Olstomnmnande">
    <w:name w:val="Unresolved Mention"/>
    <w:basedOn w:val="Standardstycketeckensnitt"/>
    <w:uiPriority w:val="99"/>
    <w:semiHidden/>
    <w:unhideWhenUsed/>
    <w:rsid w:val="00A071ED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016B1A"/>
    <w:rPr>
      <w:color w:val="85DFD0" w:themeColor="followedHyperlink"/>
      <w:u w:val="single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74FC7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74FC7"/>
    <w:rPr>
      <w:rFonts w:asciiTheme="majorHAnsi" w:eastAsiaTheme="majorEastAsia" w:hAnsiTheme="majorHAnsi" w:cstheme="majorBidi"/>
      <w:sz w:val="22"/>
      <w:szCs w:val="22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74FC7"/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74FC7"/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74FC7"/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74FC7"/>
    <w:rPr>
      <w:rFonts w:asciiTheme="majorHAnsi" w:eastAsiaTheme="majorEastAsia" w:hAnsiTheme="majorHAnsi" w:cstheme="majorBidi"/>
      <w:b/>
      <w:bCs/>
      <w:color w:val="17406D" w:themeColor="text2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74FC7"/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274FC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Rubrik">
    <w:name w:val="Title"/>
    <w:basedOn w:val="Normal"/>
    <w:next w:val="Normal"/>
    <w:link w:val="RubrikChar"/>
    <w:uiPriority w:val="10"/>
    <w:qFormat/>
    <w:rsid w:val="00274FC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74FC7"/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74FC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74FC7"/>
    <w:rPr>
      <w:rFonts w:asciiTheme="majorHAnsi" w:eastAsiaTheme="majorEastAsia" w:hAnsiTheme="majorHAnsi" w:cstheme="majorBidi"/>
      <w:sz w:val="24"/>
      <w:szCs w:val="24"/>
    </w:rPr>
  </w:style>
  <w:style w:type="character" w:styleId="Stark">
    <w:name w:val="Strong"/>
    <w:basedOn w:val="Standardstycketeckensnitt"/>
    <w:uiPriority w:val="22"/>
    <w:qFormat/>
    <w:rsid w:val="00274FC7"/>
    <w:rPr>
      <w:b/>
      <w:bCs/>
    </w:rPr>
  </w:style>
  <w:style w:type="character" w:styleId="Betoning">
    <w:name w:val="Emphasis"/>
    <w:basedOn w:val="Standardstycketeckensnitt"/>
    <w:uiPriority w:val="20"/>
    <w:qFormat/>
    <w:rsid w:val="00274FC7"/>
    <w:rPr>
      <w:i/>
      <w:iCs/>
    </w:rPr>
  </w:style>
  <w:style w:type="paragraph" w:styleId="Citat">
    <w:name w:val="Quote"/>
    <w:basedOn w:val="Normal"/>
    <w:next w:val="Normal"/>
    <w:link w:val="CitatChar"/>
    <w:uiPriority w:val="29"/>
    <w:qFormat/>
    <w:rsid w:val="00274FC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74FC7"/>
    <w:rPr>
      <w:i/>
      <w:iCs/>
      <w:color w:val="404040" w:themeColor="text1" w:themeTint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74FC7"/>
    <w:pPr>
      <w:pBdr>
        <w:left w:val="single" w:sz="18" w:space="12" w:color="0F6FC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74FC7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274FC7"/>
    <w:rPr>
      <w:i/>
      <w:iCs/>
      <w:color w:val="404040" w:themeColor="text1" w:themeTint="BF"/>
    </w:rPr>
  </w:style>
  <w:style w:type="character" w:styleId="Starkbetoning">
    <w:name w:val="Intense Emphasis"/>
    <w:basedOn w:val="Standardstycketeckensnitt"/>
    <w:uiPriority w:val="21"/>
    <w:qFormat/>
    <w:rsid w:val="00274FC7"/>
    <w:rPr>
      <w:b/>
      <w:bCs/>
      <w:i/>
      <w:iCs/>
    </w:rPr>
  </w:style>
  <w:style w:type="character" w:styleId="Diskretreferens">
    <w:name w:val="Subtle Reference"/>
    <w:basedOn w:val="Standardstycketeckensnitt"/>
    <w:uiPriority w:val="31"/>
    <w:qFormat/>
    <w:rsid w:val="00274FC7"/>
    <w:rPr>
      <w:smallCaps/>
      <w:color w:val="404040" w:themeColor="text1" w:themeTint="BF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274FC7"/>
    <w:rPr>
      <w:b/>
      <w:bCs/>
      <w:smallCaps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274FC7"/>
    <w:rPr>
      <w:b/>
      <w:bCs/>
      <w:smallCaps/>
    </w:rPr>
  </w:style>
  <w:style w:type="character" w:styleId="Platshllartext">
    <w:name w:val="Placeholder Text"/>
    <w:basedOn w:val="Standardstycketeckensnitt"/>
    <w:uiPriority w:val="99"/>
    <w:semiHidden/>
    <w:rsid w:val="00274F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8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dokument@kvalitetsgruppen.com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kK&#252;rt&#246;k\Downloads\Egenkontroll_-_ventila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064DE3E-4DD6-4367-8925-E976379E1488}"/>
      </w:docPartPr>
      <w:docPartBody>
        <w:p w:rsidR="00000000" w:rsidRDefault="00D23C9D"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A0D8245BDC7420FBD1BFA9D74240CF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74CCC31-CCAD-4442-A743-DADA047C69A1}"/>
      </w:docPartPr>
      <w:docPartBody>
        <w:p w:rsidR="00000000" w:rsidRDefault="00D23C9D" w:rsidP="00D23C9D">
          <w:pPr>
            <w:pStyle w:val="1A0D8245BDC7420FBD1BFA9D74240CFB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59D565B42E294897B86B70FD766DBBB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78CEA3B-FC5E-474D-82E0-E244FFAD86FF}"/>
      </w:docPartPr>
      <w:docPartBody>
        <w:p w:rsidR="00000000" w:rsidRDefault="00D23C9D" w:rsidP="00D23C9D">
          <w:pPr>
            <w:pStyle w:val="59D565B42E294897B86B70FD766DBBBC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A48146DD200C417CA4CEC4990F67E2E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D52AE22-97C6-4E9A-8E2E-F374CF0F6D01}"/>
      </w:docPartPr>
      <w:docPartBody>
        <w:p w:rsidR="00000000" w:rsidRDefault="00D23C9D" w:rsidP="00D23C9D">
          <w:pPr>
            <w:pStyle w:val="A48146DD200C417CA4CEC4990F67E2EF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081083308CC4C3BB29B6BFAC7B1AF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46C4D78-24C9-470F-82FE-81626F5AB6C5}"/>
      </w:docPartPr>
      <w:docPartBody>
        <w:p w:rsidR="00000000" w:rsidRDefault="00D23C9D" w:rsidP="00D23C9D">
          <w:pPr>
            <w:pStyle w:val="8081083308CC4C3BB29B6BFAC7B1AF3D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2E52C14426844E61B07C2019DF70EDD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C2D001-8A36-4165-A960-60F8554FEF53}"/>
      </w:docPartPr>
      <w:docPartBody>
        <w:p w:rsidR="00000000" w:rsidRDefault="00D23C9D" w:rsidP="00D23C9D">
          <w:pPr>
            <w:pStyle w:val="2E52C14426844E61B07C2019DF70EDD8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E6A54C6225E94291A18AA04C6E29677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6291949-EA7A-434D-854A-BD8D8F7A44C7}"/>
      </w:docPartPr>
      <w:docPartBody>
        <w:p w:rsidR="00000000" w:rsidRDefault="00D23C9D" w:rsidP="00D23C9D">
          <w:pPr>
            <w:pStyle w:val="E6A54C6225E94291A18AA04C6E29677E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BF538A8411A343EEB3EF968DDF96AC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482A567-FB24-4399-8D9B-10EC388872D5}"/>
      </w:docPartPr>
      <w:docPartBody>
        <w:p w:rsidR="00000000" w:rsidRDefault="00D23C9D" w:rsidP="00D23C9D">
          <w:pPr>
            <w:pStyle w:val="BF538A8411A343EEB3EF968DDF96ACCF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F711EFCF2D1A480D9166F066633AE7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B9B460-0302-4D3B-A801-9B0797887BD4}"/>
      </w:docPartPr>
      <w:docPartBody>
        <w:p w:rsidR="00000000" w:rsidRDefault="00D23C9D" w:rsidP="00D23C9D">
          <w:pPr>
            <w:pStyle w:val="F711EFCF2D1A480D9166F066633AE7B5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42FE8D7B0A184D038DC27D2D093C1C8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C2AA34-8408-414D-B2FA-BCB535E50824}"/>
      </w:docPartPr>
      <w:docPartBody>
        <w:p w:rsidR="00000000" w:rsidRDefault="00D23C9D" w:rsidP="00D23C9D">
          <w:pPr>
            <w:pStyle w:val="42FE8D7B0A184D038DC27D2D093C1C8C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A79CA40955C9431FBDD8A5764C8F571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04F5E32-56E7-41AB-8CCF-C3C7E1B2963C}"/>
      </w:docPartPr>
      <w:docPartBody>
        <w:p w:rsidR="00000000" w:rsidRDefault="00D23C9D" w:rsidP="00D23C9D">
          <w:pPr>
            <w:pStyle w:val="A79CA40955C9431FBDD8A5764C8F5714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AD16C5E7FBDE476E9170ECADDE6E8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F4BCDC5-C49B-47D2-A262-A5398FD7A5C1}"/>
      </w:docPartPr>
      <w:docPartBody>
        <w:p w:rsidR="00000000" w:rsidRDefault="00D23C9D" w:rsidP="00D23C9D">
          <w:pPr>
            <w:pStyle w:val="AD16C5E7FBDE476E9170ECADDE6E8100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3D42DBACCC9D4064B8112560B295C59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22BE202-A9CE-4DF5-A282-8E65689806F2}"/>
      </w:docPartPr>
      <w:docPartBody>
        <w:p w:rsidR="00000000" w:rsidRDefault="00D23C9D" w:rsidP="00D23C9D">
          <w:pPr>
            <w:pStyle w:val="3D42DBACCC9D4064B8112560B295C595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7C62F71548C945149FDE0343FB478DA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0BBE05B-2F45-43D8-B1DA-5969B63CA38B}"/>
      </w:docPartPr>
      <w:docPartBody>
        <w:p w:rsidR="00000000" w:rsidRDefault="00D23C9D" w:rsidP="00D23C9D">
          <w:pPr>
            <w:pStyle w:val="7C62F71548C945149FDE0343FB478DA9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DefaultPlaceholder_-185401344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107CFEB-2BED-4FC9-9BD5-EAAC7B7D4DB3}"/>
      </w:docPartPr>
      <w:docPartBody>
        <w:p w:rsidR="00000000" w:rsidRDefault="00D23C9D">
          <w:r w:rsidRPr="00FF7BD8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3362EFC5B4442499D98B74408FB5C4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7A37EDE-745D-403D-97D5-DED1E55CF95C}"/>
      </w:docPartPr>
      <w:docPartBody>
        <w:p w:rsidR="00000000" w:rsidRDefault="00D23C9D" w:rsidP="00D23C9D">
          <w:pPr>
            <w:pStyle w:val="43362EFC5B4442499D98B74408FB5C48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74264181D81B4F5CA6738B81459F327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A4C09F6-3A6E-4E2D-BA0A-21EF6B940CEC}"/>
      </w:docPartPr>
      <w:docPartBody>
        <w:p w:rsidR="00000000" w:rsidRDefault="00D23C9D" w:rsidP="00D23C9D">
          <w:pPr>
            <w:pStyle w:val="74264181D81B4F5CA6738B81459F3274"/>
          </w:pPr>
          <w:r w:rsidRPr="00FF7BD8">
            <w:rPr>
              <w:rStyle w:val="Platshllartext"/>
            </w:rPr>
            <w:t>Klicka eller tryck här för att ange datum.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9D"/>
    <w:rsid w:val="002430F0"/>
    <w:rsid w:val="00C94CBB"/>
    <w:rsid w:val="00D2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D23C9D"/>
    <w:rPr>
      <w:color w:val="666666"/>
    </w:rPr>
  </w:style>
  <w:style w:type="paragraph" w:customStyle="1" w:styleId="1A0D8245BDC7420FBD1BFA9D74240CFB">
    <w:name w:val="1A0D8245BDC7420FBD1BFA9D74240CFB"/>
    <w:rsid w:val="00D23C9D"/>
  </w:style>
  <w:style w:type="paragraph" w:customStyle="1" w:styleId="59D565B42E294897B86B70FD766DBBBC">
    <w:name w:val="59D565B42E294897B86B70FD766DBBBC"/>
    <w:rsid w:val="00D23C9D"/>
  </w:style>
  <w:style w:type="paragraph" w:customStyle="1" w:styleId="A48146DD200C417CA4CEC4990F67E2EF">
    <w:name w:val="A48146DD200C417CA4CEC4990F67E2EF"/>
    <w:rsid w:val="00D23C9D"/>
  </w:style>
  <w:style w:type="paragraph" w:customStyle="1" w:styleId="8081083308CC4C3BB29B6BFAC7B1AF3D">
    <w:name w:val="8081083308CC4C3BB29B6BFAC7B1AF3D"/>
    <w:rsid w:val="00D23C9D"/>
  </w:style>
  <w:style w:type="paragraph" w:customStyle="1" w:styleId="2E52C14426844E61B07C2019DF70EDD8">
    <w:name w:val="2E52C14426844E61B07C2019DF70EDD8"/>
    <w:rsid w:val="00D23C9D"/>
  </w:style>
  <w:style w:type="paragraph" w:customStyle="1" w:styleId="E6A54C6225E94291A18AA04C6E29677E">
    <w:name w:val="E6A54C6225E94291A18AA04C6E29677E"/>
    <w:rsid w:val="00D23C9D"/>
  </w:style>
  <w:style w:type="paragraph" w:customStyle="1" w:styleId="BF538A8411A343EEB3EF968DDF96ACCF">
    <w:name w:val="BF538A8411A343EEB3EF968DDF96ACCF"/>
    <w:rsid w:val="00D23C9D"/>
  </w:style>
  <w:style w:type="paragraph" w:customStyle="1" w:styleId="F711EFCF2D1A480D9166F066633AE7B5">
    <w:name w:val="F711EFCF2D1A480D9166F066633AE7B5"/>
    <w:rsid w:val="00D23C9D"/>
  </w:style>
  <w:style w:type="paragraph" w:customStyle="1" w:styleId="42FE8D7B0A184D038DC27D2D093C1C8C">
    <w:name w:val="42FE8D7B0A184D038DC27D2D093C1C8C"/>
    <w:rsid w:val="00D23C9D"/>
  </w:style>
  <w:style w:type="paragraph" w:customStyle="1" w:styleId="A79CA40955C9431FBDD8A5764C8F5714">
    <w:name w:val="A79CA40955C9431FBDD8A5764C8F5714"/>
    <w:rsid w:val="00D23C9D"/>
  </w:style>
  <w:style w:type="paragraph" w:customStyle="1" w:styleId="AD16C5E7FBDE476E9170ECADDE6E8100">
    <w:name w:val="AD16C5E7FBDE476E9170ECADDE6E8100"/>
    <w:rsid w:val="00D23C9D"/>
  </w:style>
  <w:style w:type="paragraph" w:customStyle="1" w:styleId="3D42DBACCC9D4064B8112560B295C595">
    <w:name w:val="3D42DBACCC9D4064B8112560B295C595"/>
    <w:rsid w:val="00D23C9D"/>
  </w:style>
  <w:style w:type="paragraph" w:customStyle="1" w:styleId="7C62F71548C945149FDE0343FB478DA9">
    <w:name w:val="7C62F71548C945149FDE0343FB478DA9"/>
    <w:rsid w:val="00D23C9D"/>
  </w:style>
  <w:style w:type="paragraph" w:customStyle="1" w:styleId="43362EFC5B4442499D98B74408FB5C48">
    <w:name w:val="43362EFC5B4442499D98B74408FB5C48"/>
    <w:rsid w:val="00D23C9D"/>
  </w:style>
  <w:style w:type="paragraph" w:customStyle="1" w:styleId="74264181D81B4F5CA6738B81459F3274">
    <w:name w:val="74264181D81B4F5CA6738B81459F3274"/>
    <w:rsid w:val="00D23C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AC9010-221F-4AC5-BABF-97394593F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Egenkontroll_-_ventilation</Template>
  <TotalTime>7</TotalTime>
  <Pages>5</Pages>
  <Words>672</Words>
  <Characters>3831</Characters>
  <Application>Microsoft Office Word</Application>
  <DocSecurity>0</DocSecurity>
  <Lines>31</Lines>
  <Paragraphs>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Rubriker</vt:lpstr>
      </vt:variant>
      <vt:variant>
        <vt:i4>12</vt:i4>
      </vt:variant>
    </vt:vector>
  </HeadingPairs>
  <TitlesOfParts>
    <vt:vector size="13" baseType="lpstr">
      <vt:lpstr>Egenkontroll för bygg</vt:lpstr>
      <vt:lpstr/>
      <vt:lpstr>Fri support</vt:lpstr>
      <vt:lpstr/>
      <vt:lpstr>Instruktion för egenkontroll</vt:lpstr>
      <vt:lpstr>    Anpassa en egenkontroll</vt:lpstr>
      <vt:lpstr>    Fylla i en egenkontroll</vt:lpstr>
      <vt:lpstr>    Lämna egenkontrollen till platschef/ansvarig.</vt:lpstr>
      <vt:lpstr>Information om egenkontroll</vt:lpstr>
      <vt:lpstr>    Ansvar</vt:lpstr>
      <vt:lpstr>    Vem utför en egenkontroll</vt:lpstr>
      <vt:lpstr>    Kortfattat kan följande personer genomföra egenkontroller</vt:lpstr>
      <vt:lpstr>Egenkontroll - Ventilation</vt:lpstr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Egenkontroll för bygg</dc:title>
  <dc:subject/>
  <dc:creator>Patrik Kürtök</dc:creator>
  <cp:keywords/>
  <dc:description/>
  <cp:lastModifiedBy>Patrik Kürtök</cp:lastModifiedBy>
  <cp:revision>1</cp:revision>
  <dcterms:created xsi:type="dcterms:W3CDTF">2026-07-03T19:09:00Z</dcterms:created>
  <dcterms:modified xsi:type="dcterms:W3CDTF">2026-07-03T19:16:00Z</dcterms:modified>
</cp:coreProperties>
</file>